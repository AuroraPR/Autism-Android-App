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3A77CE" w:rsidRDefault="004A2990">
      <w:r>
        <w:rPr>
          <w:noProof/>
          <w:lang w:val="es-ES" w:eastAsia="es-ES"/>
        </w:rPr>
        <mc:AlternateContent>
          <mc:Choice Requires="wps">
            <w:drawing>
              <wp:anchor distT="0" distB="0" distL="114300" distR="114300" simplePos="0" relativeHeight="251650048" behindDoc="0" locked="0" layoutInCell="1" allowOverlap="1" wp14:anchorId="4B648371" wp14:editId="6A13716C">
                <wp:simplePos x="0" y="0"/>
                <wp:positionH relativeFrom="column">
                  <wp:posOffset>2048419</wp:posOffset>
                </wp:positionH>
                <wp:positionV relativeFrom="paragraph">
                  <wp:posOffset>-13879</wp:posOffset>
                </wp:positionV>
                <wp:extent cx="4136572" cy="381000"/>
                <wp:effectExtent l="0" t="0" r="0" b="0"/>
                <wp:wrapNone/>
                <wp:docPr id="1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36572" cy="381000"/>
                        </a:xfrm>
                        <a:prstGeom prst="rect">
                          <a:avLst/>
                        </a:prstGeom>
                        <a:noFill/>
                        <a:ln w="6350">
                          <a:noFill/>
                        </a:ln>
                        <a:effectLst/>
                      </wps:spPr>
                      <wps:txbx>
                        <w:txbxContent>
                          <w:p w:rsidR="0045658F" w:rsidRPr="00966665" w:rsidRDefault="0045658F" w:rsidP="00966665">
                            <w:pPr>
                              <w:rPr>
                                <w:rFonts w:ascii="Alegreya Sans SC Medium" w:hAnsi="Alegreya Sans SC Medium"/>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pPr>
                            <w:r w:rsidRPr="00966665">
                              <w:rPr>
                                <w:rFonts w:ascii="Alegreya Sans SC Medium" w:hAnsi="Alegreya Sans SC Medium"/>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Aurora Polo Rodríguez</w:t>
                            </w:r>
                            <w:r>
                              <w:rPr>
                                <w:rFonts w:ascii="Alegreya Sans SC Medium" w:hAnsi="Alegreya Sans SC Medium"/>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 xml:space="preserve"> </w:t>
                            </w:r>
                            <w:r w:rsidRPr="00245CC7">
                              <w:rPr>
                                <w:rFonts w:ascii="Alegreya Sans SC Medium" w:hAnsi="Alegreya Sans SC Medium"/>
                                <w:color w:val="FFFFFF" w:themeColor="background1"/>
                                <w:sz w:val="30"/>
                                <w:szCs w:val="3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w:t>
                            </w:r>
                            <w:r w:rsidR="004A2990">
                              <w:rPr>
                                <w:rFonts w:ascii="Alegreya Sans SC Medium" w:hAnsi="Alegreya Sans SC Medium"/>
                                <w:color w:val="FFFFFF" w:themeColor="background1"/>
                                <w:sz w:val="30"/>
                                <w:szCs w:val="3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77647378E</w:t>
                            </w:r>
                            <w:r w:rsidRPr="00245CC7">
                              <w:rPr>
                                <w:rFonts w:ascii="Alegreya Sans SC Medium" w:hAnsi="Alegreya Sans SC Medium"/>
                                <w:color w:val="FFFFFF" w:themeColor="background1"/>
                                <w:sz w:val="30"/>
                                <w:szCs w:val="3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648371" id="_x0000_t202" coordsize="21600,21600" o:spt="202" path="m,l,21600r21600,l21600,xe">
                <v:stroke joinstyle="miter"/>
                <v:path gradientshapeok="t" o:connecttype="rect"/>
              </v:shapetype>
              <v:shape id="Text Box 21" o:spid="_x0000_s1026" type="#_x0000_t202" style="position:absolute;margin-left:161.3pt;margin-top:-1.1pt;width:325.7pt;height:30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" filled="f" stroked="f" strokeweight=".5pt">
                <v:path arrowok="t"/>
                <v:textbox>
                  <w:txbxContent>
                    <w:p w:rsidR="0045658F" w:rsidRPr="00966665" w:rsidRDefault="0045658F" w:rsidP="00966665">
                      <w:pPr>
                        <w:rPr>
                          <w:rFonts w:ascii="Alegreya Sans SC Medium" w:hAnsi="Alegreya Sans SC Medium"/>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pPr>
                      <w:r w:rsidRPr="00966665">
                        <w:rPr>
                          <w:rFonts w:ascii="Alegreya Sans SC Medium" w:hAnsi="Alegreya Sans SC Medium"/>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Aurora Polo Rodríguez</w:t>
                      </w:r>
                      <w:r>
                        <w:rPr>
                          <w:rFonts w:ascii="Alegreya Sans SC Medium" w:hAnsi="Alegreya Sans SC Medium"/>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 xml:space="preserve"> </w:t>
                      </w:r>
                      <w:r w:rsidRPr="00245CC7">
                        <w:rPr>
                          <w:rFonts w:ascii="Alegreya Sans SC Medium" w:hAnsi="Alegreya Sans SC Medium"/>
                          <w:color w:val="FFFFFF" w:themeColor="background1"/>
                          <w:sz w:val="30"/>
                          <w:szCs w:val="3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w:t>
                      </w:r>
                      <w:r w:rsidR="004A2990">
                        <w:rPr>
                          <w:rFonts w:ascii="Alegreya Sans SC Medium" w:hAnsi="Alegreya Sans SC Medium"/>
                          <w:color w:val="FFFFFF" w:themeColor="background1"/>
                          <w:sz w:val="30"/>
                          <w:szCs w:val="3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77647378E</w:t>
                      </w:r>
                      <w:r w:rsidRPr="00245CC7">
                        <w:rPr>
                          <w:rFonts w:ascii="Alegreya Sans SC Medium" w:hAnsi="Alegreya Sans SC Medium"/>
                          <w:color w:val="FFFFFF" w:themeColor="background1"/>
                          <w:sz w:val="30"/>
                          <w:szCs w:val="3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w:t>
                      </w:r>
                    </w:p>
                  </w:txbxContent>
                </v:textbox>
              </v:shape>
            </w:pict>
          </mc:Fallback>
        </mc:AlternateContent>
      </w:r>
      <w:r w:rsidR="004204B7">
        <w:rPr>
          <w:noProof/>
          <w:lang w:val="es-ES" w:eastAsia="es-ES"/>
        </w:rPr>
        <mc:AlternateContent>
          <mc:Choice Requires="wps">
            <w:drawing>
              <wp:anchor distT="0" distB="0" distL="114300" distR="114300" simplePos="0" relativeHeight="251646976" behindDoc="0" locked="0" layoutInCell="1" allowOverlap="1" wp14:anchorId="2FC8467C" wp14:editId="3144C429">
                <wp:simplePos x="0" y="0"/>
                <wp:positionH relativeFrom="column">
                  <wp:posOffset>2048419</wp:posOffset>
                </wp:positionH>
                <wp:positionV relativeFrom="paragraph">
                  <wp:posOffset>-950051</wp:posOffset>
                </wp:positionV>
                <wp:extent cx="3940629" cy="906780"/>
                <wp:effectExtent l="0" t="0" r="0" b="7620"/>
                <wp:wrapNone/>
                <wp:docPr id="1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40629" cy="906780"/>
                        </a:xfrm>
                        <a:prstGeom prst="rect">
                          <a:avLst/>
                        </a:prstGeom>
                        <a:noFill/>
                        <a:ln w="6350">
                          <a:noFill/>
                        </a:ln>
                        <a:effectLst/>
                      </wps:spPr>
                      <wps:txbx>
                        <w:txbxContent>
                          <w:p w:rsidR="0045658F" w:rsidRPr="009B2539" w:rsidRDefault="004204B7" w:rsidP="00C32080">
                            <w:pPr>
                              <w:pBdr>
                                <w:bottom w:val="single" w:sz="8" w:space="1" w:color="FFFFFF" w:themeColor="background1"/>
                              </w:pBdr>
                              <w:rPr>
                                <w:rFonts w:ascii="Alegreya Sans SC ExtraBold" w:hAnsi="Alegreya Sans SC ExtraBold"/>
                                <w:b/>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pPr>
                            <w:r>
                              <w:rPr>
                                <w:rFonts w:ascii="Alegreya Sans SC ExtraBold" w:hAnsi="Alegreya Sans SC ExtraBold"/>
                                <w:b/>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Tecnologías y desarrollo en dispositivos móviles</w:t>
                            </w:r>
                            <w:r w:rsidR="0045658F">
                              <w:rPr>
                                <w:rFonts w:ascii="Alegreya Sans SC ExtraBold" w:hAnsi="Alegreya Sans SC ExtraBold"/>
                                <w:b/>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 xml:space="preserve"> </w:t>
                            </w:r>
                            <w:r w:rsidR="0045658F" w:rsidRPr="009B2539">
                              <w:rPr>
                                <w:rFonts w:ascii="Alegreya Sans SC ExtraBold" w:hAnsi="Alegreya Sans SC ExtraBold"/>
                                <w:b/>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w:t>
                            </w:r>
                            <w:r>
                              <w:rPr>
                                <w:rFonts w:ascii="Alegreya Sans SC ExtraBold" w:hAnsi="Alegreya Sans SC ExtraBold"/>
                                <w:b/>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 xml:space="preserve"> </w:t>
                            </w:r>
                            <w:r w:rsidR="0045658F" w:rsidRPr="009B2539">
                              <w:rPr>
                                <w:rFonts w:ascii="Alegreya Sans SC ExtraBold" w:hAnsi="Alegreya Sans SC ExtraBold"/>
                                <w:b/>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20</w:t>
                            </w:r>
                            <w:r>
                              <w:rPr>
                                <w:rFonts w:ascii="Alegreya Sans SC ExtraBold" w:hAnsi="Alegreya Sans SC ExtraBold"/>
                                <w:b/>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8467C" id="_x0000_s1027" type="#_x0000_t202" style="position:absolute;margin-left:161.3pt;margin-top:-74.8pt;width:310.3pt;height:71.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" filled="f" stroked="f" strokeweight=".5pt">
                <v:path arrowok="t"/>
                <v:textbox>
                  <w:txbxContent>
                    <w:p w:rsidR="0045658F" w:rsidRPr="009B2539" w:rsidRDefault="004204B7" w:rsidP="00C32080">
                      <w:pPr>
                        <w:pBdr>
                          <w:bottom w:val="single" w:sz="8" w:space="1" w:color="FFFFFF" w:themeColor="background1"/>
                        </w:pBdr>
                        <w:rPr>
                          <w:rFonts w:ascii="Alegreya Sans SC ExtraBold" w:hAnsi="Alegreya Sans SC ExtraBold"/>
                          <w:b/>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pPr>
                      <w:r>
                        <w:rPr>
                          <w:rFonts w:ascii="Alegreya Sans SC ExtraBold" w:hAnsi="Alegreya Sans SC ExtraBold"/>
                          <w:b/>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Tecnologías y desarrollo en dispositivos móviles</w:t>
                      </w:r>
                      <w:r w:rsidR="0045658F">
                        <w:rPr>
                          <w:rFonts w:ascii="Alegreya Sans SC ExtraBold" w:hAnsi="Alegreya Sans SC ExtraBold"/>
                          <w:b/>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 xml:space="preserve"> </w:t>
                      </w:r>
                      <w:r w:rsidR="0045658F" w:rsidRPr="009B2539">
                        <w:rPr>
                          <w:rFonts w:ascii="Alegreya Sans SC ExtraBold" w:hAnsi="Alegreya Sans SC ExtraBold"/>
                          <w:b/>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w:t>
                      </w:r>
                      <w:r>
                        <w:rPr>
                          <w:rFonts w:ascii="Alegreya Sans SC ExtraBold" w:hAnsi="Alegreya Sans SC ExtraBold"/>
                          <w:b/>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 xml:space="preserve"> </w:t>
                      </w:r>
                      <w:r w:rsidR="0045658F" w:rsidRPr="009B2539">
                        <w:rPr>
                          <w:rFonts w:ascii="Alegreya Sans SC ExtraBold" w:hAnsi="Alegreya Sans SC ExtraBold"/>
                          <w:b/>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20</w:t>
                      </w:r>
                      <w:r>
                        <w:rPr>
                          <w:rFonts w:ascii="Alegreya Sans SC ExtraBold" w:hAnsi="Alegreya Sans SC ExtraBold"/>
                          <w:b/>
                          <w:color w:val="FFFFFF" w:themeColor="background1"/>
                          <w:sz w:val="40"/>
                          <w:szCs w:val="40"/>
                          <w:lang w:val="es-AR"/>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6200000" w14:scaled="0"/>
                            </w14:gradFill>
                          </w14:textFill>
                        </w:rPr>
                        <w:t>20/21</w:t>
                      </w:r>
                    </w:p>
                  </w:txbxContent>
                </v:textbox>
              </v:shape>
            </w:pict>
          </mc:Fallback>
        </mc:AlternateContent>
      </w:r>
      <w:r w:rsidR="009224F4">
        <w:rPr>
          <w:noProof/>
          <w:lang w:val="es-ES" w:eastAsia="es-ES"/>
        </w:rPr>
        <mc:AlternateContent>
          <mc:Choice Requires="wps">
            <w:drawing>
              <wp:anchor distT="0" distB="0" distL="114300" distR="114300" simplePos="0" relativeHeight="251653120" behindDoc="1" locked="0" layoutInCell="1" allowOverlap="1">
                <wp:simplePos x="0" y="0"/>
                <wp:positionH relativeFrom="column">
                  <wp:posOffset>-760096</wp:posOffset>
                </wp:positionH>
                <wp:positionV relativeFrom="paragraph">
                  <wp:posOffset>-9778366</wp:posOffset>
                </wp:positionV>
                <wp:extent cx="7724775" cy="2677795"/>
                <wp:effectExtent l="171450" t="19050" r="180975" b="179705"/>
                <wp:wrapNone/>
                <wp:docPr id="1" name="Entrada manual 1"/>
                <wp:cNvGraphicFramePr/>
                <a:graphic xmlns:a="http://schemas.openxmlformats.org/drawingml/2006/main">
                  <a:graphicData uri="http://schemas.microsoft.com/office/word/2010/wordprocessingShape">
                    <wps:wsp>
                      <wps:cNvSpPr/>
                      <wps:spPr>
                        <a:xfrm rot="10800000">
                          <a:off x="0" y="0"/>
                          <a:ext cx="7724775" cy="2677795"/>
                        </a:xfrm>
                        <a:prstGeom prst="flowChartManualInput">
                          <a:avLst/>
                        </a:prstGeom>
                        <a:gradFill flip="none" rotWithShape="1">
                          <a:gsLst>
                            <a:gs pos="0">
                              <a:schemeClr val="tx2">
                                <a:lumMod val="60000"/>
                                <a:lumOff val="40000"/>
                              </a:schemeClr>
                            </a:gs>
                            <a:gs pos="27000">
                              <a:schemeClr val="accent1">
                                <a:lumMod val="89000"/>
                              </a:schemeClr>
                            </a:gs>
                            <a:gs pos="47000">
                              <a:schemeClr val="accent1">
                                <a:lumMod val="75000"/>
                              </a:schemeClr>
                            </a:gs>
                            <a:gs pos="79000">
                              <a:schemeClr val="tx2">
                                <a:lumMod val="75000"/>
                              </a:schemeClr>
                            </a:gs>
                          </a:gsLst>
                          <a:path path="circle">
                            <a:fillToRect l="50000" t="50000" r="50000" b="50000"/>
                          </a:path>
                          <a:tileRect/>
                        </a:gradFill>
                        <a:ln>
                          <a:noFill/>
                        </a:ln>
                        <a:effectLst>
                          <a:outerShdw blurRad="50800" dist="38100" dir="5400000" sx="103000" sy="103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6122E5" id="_x0000_t118" coordsize="21600,21600" o:spt="118" path="m,4292l21600,r,21600l,21600xe">
                <v:stroke joinstyle="miter"/>
                <v:path gradientshapeok="t" o:connecttype="custom" o:connectlocs="10800,2146;0,10800;10800,21600;21600,10800" textboxrect="0,4291,21600,21600"/>
              </v:shapetype>
              <v:shape id="Entrada manual 1" o:spid="_x0000_s1026" type="#_x0000_t118" style="position:absolute;margin-left:-59.85pt;margin-top:-769.95pt;width:608.25pt;height:210.8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" fillcolor="#5b63b7 [1951]" stroked="f" strokeweight="2pt">
                <v:fill color2="#1b1d3d [2415]" rotate="t" focusposition=".5,.5" focussize="" colors="0 #5c64b7;17695f #425b99;30802f #374d81;51773f #1b1e3e" focus="100%" type="gradientRadial"/>
                <v:shadow on="t" type="perspective" color="black" opacity="26214f" origin=",-.5" offset="0,3pt" matrix="67502f,,,67502f"/>
              </v:shape>
            </w:pict>
          </mc:Fallback>
        </mc:AlternateContent>
      </w:r>
      <w:r w:rsidR="00966665">
        <w:rPr>
          <w:noProof/>
          <w:lang w:val="es-ES" w:eastAsia="es-ES"/>
        </w:rPr>
        <mc:AlternateContent>
          <mc:Choice Requires="wps">
            <w:drawing>
              <wp:anchor distT="0" distB="0" distL="114300" distR="114300" simplePos="0" relativeHeight="251654144" behindDoc="0" locked="0" layoutInCell="1" allowOverlap="1" wp14:anchorId="77CAC885" wp14:editId="397B922C">
                <wp:simplePos x="0" y="0"/>
                <wp:positionH relativeFrom="column">
                  <wp:posOffset>-1032238</wp:posOffset>
                </wp:positionH>
                <wp:positionV relativeFrom="paragraph">
                  <wp:posOffset>-1537879</wp:posOffset>
                </wp:positionV>
                <wp:extent cx="8264525" cy="293823"/>
                <wp:effectExtent l="895350" t="152400" r="898525" b="11430"/>
                <wp:wrapNone/>
                <wp:docPr id="1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64525" cy="293823"/>
                        </a:xfrm>
                        <a:prstGeom prst="rect">
                          <a:avLst/>
                        </a:prstGeom>
                        <a:solidFill>
                          <a:schemeClr val="bg2">
                            <a:lumMod val="25000"/>
                            <a:alpha val="80000"/>
                          </a:schemeClr>
                        </a:solidFill>
                        <a:ln w="25400" cap="flat" cmpd="sng" algn="ctr">
                          <a:noFill/>
                          <a:prstDash val="solid"/>
                        </a:ln>
                        <a:effectLst>
                          <a:outerShdw blurRad="50800" dist="38100" dir="16200000" sx="120000" sy="120000" rotWithShape="0">
                            <a:prstClr val="black">
                              <a:alpha val="7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10E38" id="Rectangle 32" o:spid="_x0000_s1026" style="position:absolute;margin-left:-81.3pt;margin-top:-121.1pt;width:650.75pt;height:23.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" fillcolor="#072b60 [814]" stroked="f" strokeweight="2pt">
                <v:fill opacity="52428f"/>
                <v:shadow on="t" type="perspective" color="black" opacity="45875f" origin=",.5" offset="0,-3pt" matrix="78643f,,,78643f"/>
                <v:path arrowok="t"/>
              </v:rect>
            </w:pict>
          </mc:Fallback>
        </mc:AlternateContent>
      </w:r>
      <w:r w:rsidR="005E2E24">
        <w:rPr>
          <w:noProof/>
          <w:lang w:val="es-ES" w:eastAsia="es-ES"/>
        </w:rPr>
        <w:drawing>
          <wp:anchor distT="0" distB="0" distL="114300" distR="114300" simplePos="0" relativeHeight="251652096" behindDoc="0" locked="0" layoutInCell="1" allowOverlap="1">
            <wp:simplePos x="0" y="0"/>
            <wp:positionH relativeFrom="column">
              <wp:posOffset>45357</wp:posOffset>
            </wp:positionH>
            <wp:positionV relativeFrom="paragraph">
              <wp:posOffset>-1094830</wp:posOffset>
            </wp:positionV>
            <wp:extent cx="1632857" cy="1749491"/>
            <wp:effectExtent l="38100" t="19050" r="62865" b="60325"/>
            <wp:wrapNone/>
            <wp:docPr id="12" name="Imagen 12" descr="Resultado de imagen de escudo uja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escudo ujaen"/>
                    <pic:cNvPicPr>
                      <a:picLocks noChangeAspect="1" noChangeArrowheads="1"/>
                    </pic:cNvPicPr>
                  </pic:nvPicPr>
                  <pic:blipFill>
                    <a:blip r:embed="rId9" cstate="print">
                      <a:biLevel thresh="25000"/>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632857" cy="1749491"/>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62201">
        <w:rPr>
          <w:noProof/>
          <w:lang w:val="es-ES" w:eastAsia="es-ES"/>
        </w:rPr>
        <mc:AlternateContent>
          <mc:Choice Requires="wps">
            <w:drawing>
              <wp:anchor distT="0" distB="0" distL="114300" distR="114300" simplePos="0" relativeHeight="251656192" behindDoc="0" locked="0" layoutInCell="1" allowOverlap="1" wp14:anchorId="5FE331A8" wp14:editId="29F4F5D1">
                <wp:simplePos x="0" y="0"/>
                <wp:positionH relativeFrom="column">
                  <wp:posOffset>1905</wp:posOffset>
                </wp:positionH>
                <wp:positionV relativeFrom="paragraph">
                  <wp:posOffset>-9198610</wp:posOffset>
                </wp:positionV>
                <wp:extent cx="6187440" cy="134112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7440" cy="1341120"/>
                        </a:xfrm>
                        <a:prstGeom prst="rect">
                          <a:avLst/>
                        </a:prstGeom>
                        <a:noFill/>
                        <a:ln w="6350">
                          <a:noFill/>
                        </a:ln>
                        <a:effectLst/>
                      </wps:spPr>
                      <wps:txbx>
                        <w:txbxContent>
                          <w:p w:rsidR="004204B7" w:rsidRDefault="00DE2656" w:rsidP="00760FBF">
                            <w:pPr>
                              <w:spacing w:after="0" w:line="240" w:lineRule="auto"/>
                              <w:jc w:val="center"/>
                              <w:rPr>
                                <w:rFonts w:ascii="Lobster Two" w:eastAsia="Yu Gothic Light" w:hAnsi="Lobster Two"/>
                                <w:color w:val="BFBFBF" w:themeColor="background1" w:themeShade="BF"/>
                                <w:sz w:val="72"/>
                                <w:szCs w:val="120"/>
                                <w:lang w:val="es-AR"/>
                                <w14:textFill>
                                  <w14:gradFill>
                                    <w14:gsLst>
                                      <w14:gs w14:pos="0">
                                        <w14:schemeClr w14:val="bg1">
                                          <w14:lumMod w14:val="75000"/>
                                          <w14:lumOff w14:val="0"/>
                                          <w14:tint w14:val="66000"/>
                                          <w14:satMod w14:val="160000"/>
                                        </w14:schemeClr>
                                      </w14:gs>
                                      <w14:gs w14:pos="50000">
                                        <w14:schemeClr w14:val="bg1">
                                          <w14:lumMod w14:val="75000"/>
                                          <w14:lumOff w14:val="0"/>
                                          <w14:tint w14:val="44500"/>
                                          <w14:satMod w14:val="160000"/>
                                        </w14:schemeClr>
                                      </w14:gs>
                                      <w14:gs w14:pos="100000">
                                        <w14:schemeClr w14:val="bg1">
                                          <w14:lumMod w14:val="75000"/>
                                          <w14:lumOff w14:val="0"/>
                                          <w14:tint w14:val="23500"/>
                                          <w14:satMod w14:val="160000"/>
                                        </w14:schemeClr>
                                      </w14:gs>
                                    </w14:gsLst>
                                    <w14:path w14:path="circle">
                                      <w14:fillToRect w14:l="100000" w14:t="100000" w14:r="0" w14:b="0"/>
                                    </w14:path>
                                  </w14:gradFill>
                                </w14:textFill>
                              </w:rPr>
                            </w:pPr>
                            <w:r>
                              <w:rPr>
                                <w:rFonts w:ascii="Lobster Two" w:eastAsia="Yu Gothic Light" w:hAnsi="Lobster Two"/>
                                <w:color w:val="BFBFBF" w:themeColor="background1" w:themeShade="BF"/>
                                <w:sz w:val="72"/>
                                <w:szCs w:val="120"/>
                                <w:lang w:val="es-AR"/>
                                <w14:textFill>
                                  <w14:gradFill>
                                    <w14:gsLst>
                                      <w14:gs w14:pos="0">
                                        <w14:schemeClr w14:val="bg1">
                                          <w14:lumMod w14:val="75000"/>
                                          <w14:lumOff w14:val="0"/>
                                          <w14:tint w14:val="66000"/>
                                          <w14:satMod w14:val="160000"/>
                                        </w14:schemeClr>
                                      </w14:gs>
                                      <w14:gs w14:pos="50000">
                                        <w14:schemeClr w14:val="bg1">
                                          <w14:lumMod w14:val="75000"/>
                                          <w14:lumOff w14:val="0"/>
                                          <w14:tint w14:val="44500"/>
                                          <w14:satMod w14:val="160000"/>
                                        </w14:schemeClr>
                                      </w14:gs>
                                      <w14:gs w14:pos="100000">
                                        <w14:schemeClr w14:val="bg1">
                                          <w14:lumMod w14:val="75000"/>
                                          <w14:lumOff w14:val="0"/>
                                          <w14:tint w14:val="23500"/>
                                          <w14:satMod w14:val="160000"/>
                                        </w14:schemeClr>
                                      </w14:gs>
                                    </w14:gsLst>
                                    <w14:path w14:path="circle">
                                      <w14:fillToRect w14:l="100000" w14:t="100000" w14:r="0" w14:b="0"/>
                                    </w14:path>
                                  </w14:gradFill>
                                </w14:textFill>
                              </w:rPr>
                              <w:t xml:space="preserve">Aplicación </w:t>
                            </w:r>
                            <w:proofErr w:type="spellStart"/>
                            <w:r>
                              <w:rPr>
                                <w:rFonts w:ascii="Lobster Two" w:eastAsia="Yu Gothic Light" w:hAnsi="Lobster Two"/>
                                <w:color w:val="BFBFBF" w:themeColor="background1" w:themeShade="BF"/>
                                <w:sz w:val="72"/>
                                <w:szCs w:val="120"/>
                                <w:lang w:val="es-AR"/>
                                <w14:textFill>
                                  <w14:gradFill>
                                    <w14:gsLst>
                                      <w14:gs w14:pos="0">
                                        <w14:schemeClr w14:val="bg1">
                                          <w14:lumMod w14:val="75000"/>
                                          <w14:lumOff w14:val="0"/>
                                          <w14:tint w14:val="66000"/>
                                          <w14:satMod w14:val="160000"/>
                                        </w14:schemeClr>
                                      </w14:gs>
                                      <w14:gs w14:pos="50000">
                                        <w14:schemeClr w14:val="bg1">
                                          <w14:lumMod w14:val="75000"/>
                                          <w14:lumOff w14:val="0"/>
                                          <w14:tint w14:val="44500"/>
                                          <w14:satMod w14:val="160000"/>
                                        </w14:schemeClr>
                                      </w14:gs>
                                      <w14:gs w14:pos="100000">
                                        <w14:schemeClr w14:val="bg1">
                                          <w14:lumMod w14:val="75000"/>
                                          <w14:lumOff w14:val="0"/>
                                          <w14:tint w14:val="23500"/>
                                          <w14:satMod w14:val="160000"/>
                                        </w14:schemeClr>
                                      </w14:gs>
                                    </w14:gsLst>
                                    <w14:path w14:path="circle">
                                      <w14:fillToRect w14:l="100000" w14:t="100000" w14:r="0" w14:b="0"/>
                                    </w14:path>
                                  </w14:gradFill>
                                </w14:textFill>
                              </w:rPr>
                              <w:t>IguDif</w:t>
                            </w:r>
                            <w:proofErr w:type="spellEnd"/>
                            <w:r>
                              <w:rPr>
                                <w:rFonts w:ascii="Lobster Two" w:eastAsia="Yu Gothic Light" w:hAnsi="Lobster Two"/>
                                <w:color w:val="BFBFBF" w:themeColor="background1" w:themeShade="BF"/>
                                <w:sz w:val="72"/>
                                <w:szCs w:val="120"/>
                                <w:lang w:val="es-AR"/>
                                <w14:textFill>
                                  <w14:gradFill>
                                    <w14:gsLst>
                                      <w14:gs w14:pos="0">
                                        <w14:schemeClr w14:val="bg1">
                                          <w14:lumMod w14:val="75000"/>
                                          <w14:lumOff w14:val="0"/>
                                          <w14:tint w14:val="66000"/>
                                          <w14:satMod w14:val="160000"/>
                                        </w14:schemeClr>
                                      </w14:gs>
                                      <w14:gs w14:pos="50000">
                                        <w14:schemeClr w14:val="bg1">
                                          <w14:lumMod w14:val="75000"/>
                                          <w14:lumOff w14:val="0"/>
                                          <w14:tint w14:val="44500"/>
                                          <w14:satMod w14:val="160000"/>
                                        </w14:schemeClr>
                                      </w14:gs>
                                      <w14:gs w14:pos="100000">
                                        <w14:schemeClr w14:val="bg1">
                                          <w14:lumMod w14:val="75000"/>
                                          <w14:lumOff w14:val="0"/>
                                          <w14:tint w14:val="23500"/>
                                          <w14:satMod w14:val="160000"/>
                                        </w14:schemeClr>
                                      </w14:gs>
                                    </w14:gsLst>
                                    <w14:path w14:path="circle">
                                      <w14:fillToRect w14:l="100000" w14:t="100000" w14:r="0" w14:b="0"/>
                                    </w14:path>
                                  </w14:gradFill>
                                </w14:textFill>
                              </w:rPr>
                              <w:t>:</w:t>
                            </w:r>
                          </w:p>
                          <w:p w:rsidR="00DE2656" w:rsidRPr="00D62201" w:rsidRDefault="00DE2656" w:rsidP="00760FBF">
                            <w:pPr>
                              <w:spacing w:after="0" w:line="240" w:lineRule="auto"/>
                              <w:jc w:val="center"/>
                              <w:rPr>
                                <w:rFonts w:ascii="Lobster Two" w:eastAsia="Yu Gothic Light" w:hAnsi="Lobster Two"/>
                                <w:color w:val="BFBFBF" w:themeColor="background1" w:themeShade="BF"/>
                                <w:sz w:val="72"/>
                                <w:szCs w:val="120"/>
                                <w:lang w:val="es-AR"/>
                                <w14:textFill>
                                  <w14:gradFill>
                                    <w14:gsLst>
                                      <w14:gs w14:pos="0">
                                        <w14:schemeClr w14:val="bg1">
                                          <w14:lumMod w14:val="75000"/>
                                          <w14:lumOff w14:val="0"/>
                                          <w14:tint w14:val="66000"/>
                                          <w14:satMod w14:val="160000"/>
                                        </w14:schemeClr>
                                      </w14:gs>
                                      <w14:gs w14:pos="50000">
                                        <w14:schemeClr w14:val="bg1">
                                          <w14:lumMod w14:val="75000"/>
                                          <w14:lumOff w14:val="0"/>
                                          <w14:tint w14:val="44500"/>
                                          <w14:satMod w14:val="160000"/>
                                        </w14:schemeClr>
                                      </w14:gs>
                                      <w14:gs w14:pos="100000">
                                        <w14:schemeClr w14:val="bg1">
                                          <w14:lumMod w14:val="75000"/>
                                          <w14:lumOff w14:val="0"/>
                                          <w14:tint w14:val="23500"/>
                                          <w14:satMod w14:val="160000"/>
                                        </w14:schemeClr>
                                      </w14:gs>
                                    </w14:gsLst>
                                    <w14:path w14:path="circle">
                                      <w14:fillToRect w14:l="100000" w14:t="100000" w14:r="0" w14:b="0"/>
                                    </w14:path>
                                  </w14:gradFill>
                                </w14:textFill>
                              </w:rPr>
                            </w:pPr>
                            <w:r>
                              <w:rPr>
                                <w:rFonts w:ascii="Lobster Two" w:eastAsia="Yu Gothic Light" w:hAnsi="Lobster Two"/>
                                <w:color w:val="BFBFBF" w:themeColor="background1" w:themeShade="BF"/>
                                <w:sz w:val="72"/>
                                <w:szCs w:val="120"/>
                                <w:lang w:val="es-AR"/>
                                <w14:textFill>
                                  <w14:gradFill>
                                    <w14:gsLst>
                                      <w14:gs w14:pos="0">
                                        <w14:schemeClr w14:val="bg1">
                                          <w14:lumMod w14:val="75000"/>
                                          <w14:lumOff w14:val="0"/>
                                          <w14:tint w14:val="66000"/>
                                          <w14:satMod w14:val="160000"/>
                                        </w14:schemeClr>
                                      </w14:gs>
                                      <w14:gs w14:pos="50000">
                                        <w14:schemeClr w14:val="bg1">
                                          <w14:lumMod w14:val="75000"/>
                                          <w14:lumOff w14:val="0"/>
                                          <w14:tint w14:val="44500"/>
                                          <w14:satMod w14:val="160000"/>
                                        </w14:schemeClr>
                                      </w14:gs>
                                      <w14:gs w14:pos="100000">
                                        <w14:schemeClr w14:val="bg1">
                                          <w14:lumMod w14:val="75000"/>
                                          <w14:lumOff w14:val="0"/>
                                          <w14:tint w14:val="23500"/>
                                          <w14:satMod w14:val="160000"/>
                                        </w14:schemeClr>
                                      </w14:gs>
                                    </w14:gsLst>
                                    <w14:path w14:path="circle">
                                      <w14:fillToRect w14:l="100000" w14:t="100000" w14:r="0" w14:b="0"/>
                                    </w14:path>
                                  </w14:gradFill>
                                </w14:textFill>
                              </w:rPr>
                              <w:t>“Igualdad desde la diferencia”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331A8" id="Text Box 20" o:spid="_x0000_s1028" type="#_x0000_t202" style="position:absolute;margin-left:.15pt;margin-top:-724.3pt;width:487.2pt;height:105.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" filled="f" stroked="f" strokeweight=".5pt">
                <v:path arrowok="t"/>
                <v:textbox>
                  <w:txbxContent>
                    <w:p w:rsidR="004204B7" w:rsidRDefault="00DE2656" w:rsidP="00760FBF">
                      <w:pPr>
                        <w:spacing w:after="0" w:line="240" w:lineRule="auto"/>
                        <w:jc w:val="center"/>
                        <w:rPr>
                          <w:rFonts w:ascii="Lobster Two" w:eastAsia="Yu Gothic Light" w:hAnsi="Lobster Two"/>
                          <w:color w:val="BFBFBF" w:themeColor="background1" w:themeShade="BF"/>
                          <w:sz w:val="72"/>
                          <w:szCs w:val="120"/>
                          <w:lang w:val="es-AR"/>
                          <w14:textFill>
                            <w14:gradFill>
                              <w14:gsLst>
                                <w14:gs w14:pos="0">
                                  <w14:schemeClr w14:val="bg1">
                                    <w14:lumMod w14:val="75000"/>
                                    <w14:lumOff w14:val="0"/>
                                    <w14:tint w14:val="66000"/>
                                    <w14:satMod w14:val="160000"/>
                                  </w14:schemeClr>
                                </w14:gs>
                                <w14:gs w14:pos="50000">
                                  <w14:schemeClr w14:val="bg1">
                                    <w14:lumMod w14:val="75000"/>
                                    <w14:lumOff w14:val="0"/>
                                    <w14:tint w14:val="44500"/>
                                    <w14:satMod w14:val="160000"/>
                                  </w14:schemeClr>
                                </w14:gs>
                                <w14:gs w14:pos="100000">
                                  <w14:schemeClr w14:val="bg1">
                                    <w14:lumMod w14:val="75000"/>
                                    <w14:lumOff w14:val="0"/>
                                    <w14:tint w14:val="23500"/>
                                    <w14:satMod w14:val="160000"/>
                                  </w14:schemeClr>
                                </w14:gs>
                              </w14:gsLst>
                              <w14:path w14:path="circle">
                                <w14:fillToRect w14:l="100000" w14:t="100000" w14:r="0" w14:b="0"/>
                              </w14:path>
                            </w14:gradFill>
                          </w14:textFill>
                        </w:rPr>
                      </w:pPr>
                      <w:r>
                        <w:rPr>
                          <w:rFonts w:ascii="Lobster Two" w:eastAsia="Yu Gothic Light" w:hAnsi="Lobster Two"/>
                          <w:color w:val="BFBFBF" w:themeColor="background1" w:themeShade="BF"/>
                          <w:sz w:val="72"/>
                          <w:szCs w:val="120"/>
                          <w:lang w:val="es-AR"/>
                          <w14:textFill>
                            <w14:gradFill>
                              <w14:gsLst>
                                <w14:gs w14:pos="0">
                                  <w14:schemeClr w14:val="bg1">
                                    <w14:lumMod w14:val="75000"/>
                                    <w14:lumOff w14:val="0"/>
                                    <w14:tint w14:val="66000"/>
                                    <w14:satMod w14:val="160000"/>
                                  </w14:schemeClr>
                                </w14:gs>
                                <w14:gs w14:pos="50000">
                                  <w14:schemeClr w14:val="bg1">
                                    <w14:lumMod w14:val="75000"/>
                                    <w14:lumOff w14:val="0"/>
                                    <w14:tint w14:val="44500"/>
                                    <w14:satMod w14:val="160000"/>
                                  </w14:schemeClr>
                                </w14:gs>
                                <w14:gs w14:pos="100000">
                                  <w14:schemeClr w14:val="bg1">
                                    <w14:lumMod w14:val="75000"/>
                                    <w14:lumOff w14:val="0"/>
                                    <w14:tint w14:val="23500"/>
                                    <w14:satMod w14:val="160000"/>
                                  </w14:schemeClr>
                                </w14:gs>
                              </w14:gsLst>
                              <w14:path w14:path="circle">
                                <w14:fillToRect w14:l="100000" w14:t="100000" w14:r="0" w14:b="0"/>
                              </w14:path>
                            </w14:gradFill>
                          </w14:textFill>
                        </w:rPr>
                        <w:t xml:space="preserve">Aplicación </w:t>
                      </w:r>
                      <w:proofErr w:type="spellStart"/>
                      <w:r>
                        <w:rPr>
                          <w:rFonts w:ascii="Lobster Two" w:eastAsia="Yu Gothic Light" w:hAnsi="Lobster Two"/>
                          <w:color w:val="BFBFBF" w:themeColor="background1" w:themeShade="BF"/>
                          <w:sz w:val="72"/>
                          <w:szCs w:val="120"/>
                          <w:lang w:val="es-AR"/>
                          <w14:textFill>
                            <w14:gradFill>
                              <w14:gsLst>
                                <w14:gs w14:pos="0">
                                  <w14:schemeClr w14:val="bg1">
                                    <w14:lumMod w14:val="75000"/>
                                    <w14:lumOff w14:val="0"/>
                                    <w14:tint w14:val="66000"/>
                                    <w14:satMod w14:val="160000"/>
                                  </w14:schemeClr>
                                </w14:gs>
                                <w14:gs w14:pos="50000">
                                  <w14:schemeClr w14:val="bg1">
                                    <w14:lumMod w14:val="75000"/>
                                    <w14:lumOff w14:val="0"/>
                                    <w14:tint w14:val="44500"/>
                                    <w14:satMod w14:val="160000"/>
                                  </w14:schemeClr>
                                </w14:gs>
                                <w14:gs w14:pos="100000">
                                  <w14:schemeClr w14:val="bg1">
                                    <w14:lumMod w14:val="75000"/>
                                    <w14:lumOff w14:val="0"/>
                                    <w14:tint w14:val="23500"/>
                                    <w14:satMod w14:val="160000"/>
                                  </w14:schemeClr>
                                </w14:gs>
                              </w14:gsLst>
                              <w14:path w14:path="circle">
                                <w14:fillToRect w14:l="100000" w14:t="100000" w14:r="0" w14:b="0"/>
                              </w14:path>
                            </w14:gradFill>
                          </w14:textFill>
                        </w:rPr>
                        <w:t>IguDif</w:t>
                      </w:r>
                      <w:proofErr w:type="spellEnd"/>
                      <w:r>
                        <w:rPr>
                          <w:rFonts w:ascii="Lobster Two" w:eastAsia="Yu Gothic Light" w:hAnsi="Lobster Two"/>
                          <w:color w:val="BFBFBF" w:themeColor="background1" w:themeShade="BF"/>
                          <w:sz w:val="72"/>
                          <w:szCs w:val="120"/>
                          <w:lang w:val="es-AR"/>
                          <w14:textFill>
                            <w14:gradFill>
                              <w14:gsLst>
                                <w14:gs w14:pos="0">
                                  <w14:schemeClr w14:val="bg1">
                                    <w14:lumMod w14:val="75000"/>
                                    <w14:lumOff w14:val="0"/>
                                    <w14:tint w14:val="66000"/>
                                    <w14:satMod w14:val="160000"/>
                                  </w14:schemeClr>
                                </w14:gs>
                                <w14:gs w14:pos="50000">
                                  <w14:schemeClr w14:val="bg1">
                                    <w14:lumMod w14:val="75000"/>
                                    <w14:lumOff w14:val="0"/>
                                    <w14:tint w14:val="44500"/>
                                    <w14:satMod w14:val="160000"/>
                                  </w14:schemeClr>
                                </w14:gs>
                                <w14:gs w14:pos="100000">
                                  <w14:schemeClr w14:val="bg1">
                                    <w14:lumMod w14:val="75000"/>
                                    <w14:lumOff w14:val="0"/>
                                    <w14:tint w14:val="23500"/>
                                    <w14:satMod w14:val="160000"/>
                                  </w14:schemeClr>
                                </w14:gs>
                              </w14:gsLst>
                              <w14:path w14:path="circle">
                                <w14:fillToRect w14:l="100000" w14:t="100000" w14:r="0" w14:b="0"/>
                              </w14:path>
                            </w14:gradFill>
                          </w14:textFill>
                        </w:rPr>
                        <w:t>:</w:t>
                      </w:r>
                    </w:p>
                    <w:p w:rsidR="00DE2656" w:rsidRPr="00D62201" w:rsidRDefault="00DE2656" w:rsidP="00760FBF">
                      <w:pPr>
                        <w:spacing w:after="0" w:line="240" w:lineRule="auto"/>
                        <w:jc w:val="center"/>
                        <w:rPr>
                          <w:rFonts w:ascii="Lobster Two" w:eastAsia="Yu Gothic Light" w:hAnsi="Lobster Two"/>
                          <w:color w:val="BFBFBF" w:themeColor="background1" w:themeShade="BF"/>
                          <w:sz w:val="72"/>
                          <w:szCs w:val="120"/>
                          <w:lang w:val="es-AR"/>
                          <w14:textFill>
                            <w14:gradFill>
                              <w14:gsLst>
                                <w14:gs w14:pos="0">
                                  <w14:schemeClr w14:val="bg1">
                                    <w14:lumMod w14:val="75000"/>
                                    <w14:lumOff w14:val="0"/>
                                    <w14:tint w14:val="66000"/>
                                    <w14:satMod w14:val="160000"/>
                                  </w14:schemeClr>
                                </w14:gs>
                                <w14:gs w14:pos="50000">
                                  <w14:schemeClr w14:val="bg1">
                                    <w14:lumMod w14:val="75000"/>
                                    <w14:lumOff w14:val="0"/>
                                    <w14:tint w14:val="44500"/>
                                    <w14:satMod w14:val="160000"/>
                                  </w14:schemeClr>
                                </w14:gs>
                                <w14:gs w14:pos="100000">
                                  <w14:schemeClr w14:val="bg1">
                                    <w14:lumMod w14:val="75000"/>
                                    <w14:lumOff w14:val="0"/>
                                    <w14:tint w14:val="23500"/>
                                    <w14:satMod w14:val="160000"/>
                                  </w14:schemeClr>
                                </w14:gs>
                              </w14:gsLst>
                              <w14:path w14:path="circle">
                                <w14:fillToRect w14:l="100000" w14:t="100000" w14:r="0" w14:b="0"/>
                              </w14:path>
                            </w14:gradFill>
                          </w14:textFill>
                        </w:rPr>
                      </w:pPr>
                      <w:r>
                        <w:rPr>
                          <w:rFonts w:ascii="Lobster Two" w:eastAsia="Yu Gothic Light" w:hAnsi="Lobster Two"/>
                          <w:color w:val="BFBFBF" w:themeColor="background1" w:themeShade="BF"/>
                          <w:sz w:val="72"/>
                          <w:szCs w:val="120"/>
                          <w:lang w:val="es-AR"/>
                          <w14:textFill>
                            <w14:gradFill>
                              <w14:gsLst>
                                <w14:gs w14:pos="0">
                                  <w14:schemeClr w14:val="bg1">
                                    <w14:lumMod w14:val="75000"/>
                                    <w14:lumOff w14:val="0"/>
                                    <w14:tint w14:val="66000"/>
                                    <w14:satMod w14:val="160000"/>
                                  </w14:schemeClr>
                                </w14:gs>
                                <w14:gs w14:pos="50000">
                                  <w14:schemeClr w14:val="bg1">
                                    <w14:lumMod w14:val="75000"/>
                                    <w14:lumOff w14:val="0"/>
                                    <w14:tint w14:val="44500"/>
                                    <w14:satMod w14:val="160000"/>
                                  </w14:schemeClr>
                                </w14:gs>
                                <w14:gs w14:pos="100000">
                                  <w14:schemeClr w14:val="bg1">
                                    <w14:lumMod w14:val="75000"/>
                                    <w14:lumOff w14:val="0"/>
                                    <w14:tint w14:val="23500"/>
                                    <w14:satMod w14:val="160000"/>
                                  </w14:schemeClr>
                                </w14:gs>
                              </w14:gsLst>
                              <w14:path w14:path="circle">
                                <w14:fillToRect w14:l="100000" w14:t="100000" w14:r="0" w14:b="0"/>
                              </w14:path>
                            </w14:gradFill>
                          </w14:textFill>
                        </w:rPr>
                        <w:t>“Igualdad desde la diferencia”</w:t>
                      </w:r>
                    </w:p>
                  </w:txbxContent>
                </v:textbox>
              </v:shape>
            </w:pict>
          </mc:Fallback>
        </mc:AlternateContent>
      </w:r>
      <w:r w:rsidR="00152DF4">
        <w:rPr>
          <w:noProof/>
          <w:lang w:val="es-ES" w:eastAsia="es-ES"/>
        </w:rPr>
        <w:drawing>
          <wp:anchor distT="0" distB="0" distL="114300" distR="114300" simplePos="0" relativeHeight="251644928" behindDoc="1" locked="0" layoutInCell="1" allowOverlap="1" wp14:anchorId="3587091A" wp14:editId="1874EA70">
            <wp:simplePos x="0" y="0"/>
            <wp:positionH relativeFrom="column">
              <wp:posOffset>-1846580</wp:posOffset>
            </wp:positionH>
            <wp:positionV relativeFrom="paragraph">
              <wp:posOffset>1162685</wp:posOffset>
            </wp:positionV>
            <wp:extent cx="10166350" cy="7853045"/>
            <wp:effectExtent l="0" t="5398" r="953" b="952"/>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rot="5400000">
                      <a:off x="0" y="0"/>
                      <a:ext cx="10166350" cy="7853045"/>
                    </a:xfrm>
                    <a:prstGeom prst="rect">
                      <a:avLst/>
                    </a:prstGeom>
                    <a:noFill/>
                    <a:ln>
                      <a:noFill/>
                    </a:ln>
                  </pic:spPr>
                </pic:pic>
              </a:graphicData>
            </a:graphic>
            <wp14:sizeRelH relativeFrom="page">
              <wp14:pctWidth>0</wp14:pctWidth>
            </wp14:sizeRelH>
            <wp14:sizeRelV relativeFrom="page">
              <wp14:pctHeight>0</wp14:pctHeight>
            </wp14:sizeRelV>
          </wp:anchor>
        </w:drawing>
      </w:r>
      <w:r w:rsidR="005E2E24">
        <w:rPr>
          <w:noProof/>
          <w:lang w:val="es-ES" w:eastAsia="es-ES"/>
        </w:rPr>
        <mc:AlternateContent>
          <mc:Choice Requires="wps">
            <w:drawing>
              <wp:anchor distT="0" distB="0" distL="114300" distR="114300" simplePos="0" relativeHeight="251645952" behindDoc="0" locked="0" layoutInCell="1" allowOverlap="1" wp14:anchorId="61943B57" wp14:editId="0EB564A8">
                <wp:simplePos x="0" y="0"/>
                <wp:positionH relativeFrom="column">
                  <wp:posOffset>-781866</wp:posOffset>
                </wp:positionH>
                <wp:positionV relativeFrom="paragraph">
                  <wp:posOffset>-1352822</wp:posOffset>
                </wp:positionV>
                <wp:extent cx="7677150" cy="2437674"/>
                <wp:effectExtent l="114300" t="133350" r="114300" b="11557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77150" cy="2437674"/>
                        </a:xfrm>
                        <a:prstGeom prst="rect">
                          <a:avLst/>
                        </a:prstGeom>
                        <a:solidFill>
                          <a:schemeClr val="bg2">
                            <a:lumMod val="10000"/>
                            <a:alpha val="74902"/>
                          </a:schemeClr>
                        </a:solidFill>
                        <a:ln w="6350">
                          <a:noFill/>
                        </a:ln>
                        <a:effectLst>
                          <a:glow rad="127000">
                            <a:srgbClr val="230720">
                              <a:alpha val="2745"/>
                            </a:srgbClr>
                          </a:glow>
                          <a:outerShdw blurRad="50800" dist="38100" dir="16200000" rotWithShape="0">
                            <a:prstClr val="black">
                              <a:alpha val="40000"/>
                            </a:prstClr>
                          </a:outerShdw>
                        </a:effectLst>
                      </wps:spPr>
                      <wps:txbx>
                        <w:txbxContent>
                          <w:p w:rsidR="0045658F" w:rsidRPr="00BB049E" w:rsidRDefault="0045658F" w:rsidP="005E2E24">
                            <w:pPr>
                              <w:spacing w:after="0" w:line="240" w:lineRule="auto"/>
                              <w:jc w:val="right"/>
                              <w:rPr>
                                <w:color w:val="629DD1"/>
                              </w:rPr>
                            </w:pPr>
                          </w:p>
                          <w:p w:rsidR="0045658F" w:rsidRPr="00BB049E" w:rsidRDefault="0045658F" w:rsidP="000D05D2">
                            <w:pPr>
                              <w:spacing w:after="0" w:line="240" w:lineRule="auto"/>
                              <w:jc w:val="right"/>
                              <w:rPr>
                                <w:color w:val="629D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43B57" id="Text Box 3" o:spid="_x0000_s1029" type="#_x0000_t202" style="position:absolute;margin-left:-61.55pt;margin-top:-106.5pt;width:604.5pt;height:191.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" fillcolor="#021026 [334]" stroked="f" strokeweight=".5pt">
                <v:fill opacity="49087f"/>
                <v:shadow on="t" color="black" opacity="26214f" origin=",.5" offset="0,-3pt"/>
                <v:path arrowok="t"/>
                <v:textbox>
                  <w:txbxContent>
                    <w:p w:rsidR="0045658F" w:rsidRPr="00BB049E" w:rsidRDefault="0045658F" w:rsidP="005E2E24">
                      <w:pPr>
                        <w:spacing w:after="0" w:line="240" w:lineRule="auto"/>
                        <w:jc w:val="right"/>
                        <w:rPr>
                          <w:color w:val="629DD1"/>
                        </w:rPr>
                      </w:pPr>
                    </w:p>
                    <w:p w:rsidR="0045658F" w:rsidRPr="00BB049E" w:rsidRDefault="0045658F" w:rsidP="000D05D2">
                      <w:pPr>
                        <w:spacing w:after="0" w:line="240" w:lineRule="auto"/>
                        <w:jc w:val="right"/>
                        <w:rPr>
                          <w:color w:val="629DD1"/>
                        </w:rPr>
                      </w:pPr>
                    </w:p>
                  </w:txbxContent>
                </v:textbox>
              </v:shape>
            </w:pict>
          </mc:Fallback>
        </mc:AlternateContent>
      </w:r>
      <w:r w:rsidR="00101407">
        <w:rPr>
          <w:noProof/>
          <w:lang w:val="es-ES" w:eastAsia="es-ES"/>
        </w:rPr>
        <w:drawing>
          <wp:inline distT="0" distB="0" distL="0" distR="0">
            <wp:extent cx="2522439" cy="24462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 título.png"/>
                    <pic:cNvPicPr/>
                  </pic:nvPicPr>
                  <pic:blipFill>
                    <a:blip r:embed="rId12">
                      <a:extLst>
                        <a:ext uri="{28A0092B-C50C-407E-A947-70E740481C1C}">
                          <a14:useLocalDpi xmlns:a14="http://schemas.microsoft.com/office/drawing/2010/main" val="0"/>
                        </a:ext>
                      </a:extLst>
                    </a:blip>
                    <a:stretch>
                      <a:fillRect/>
                    </a:stretch>
                  </pic:blipFill>
                  <pic:spPr>
                    <a:xfrm>
                      <a:off x="0" y="0"/>
                      <a:ext cx="2522439" cy="2446232"/>
                    </a:xfrm>
                    <a:prstGeom prst="rect">
                      <a:avLst/>
                    </a:prstGeom>
                  </pic:spPr>
                </pic:pic>
              </a:graphicData>
            </a:graphic>
          </wp:inline>
        </w:drawing>
      </w:r>
    </w:p>
    <w:p w:rsidR="003A77CE" w:rsidRDefault="003A77CE"/>
    <w:p w:rsidR="003A77CE" w:rsidRDefault="003A77CE"/>
    <w:p w:rsidR="003A77CE" w:rsidRDefault="003A77CE"/>
    <w:p w:rsidR="00B26AE4" w:rsidRDefault="00101407">
      <w:r>
        <w:rPr>
          <w:noProof/>
          <w:lang w:val="es-ES" w:eastAsia="es-ES"/>
        </w:rPr>
        <mc:AlternateContent>
          <mc:Choice Requires="wps">
            <w:drawing>
              <wp:anchor distT="0" distB="0" distL="114300" distR="114300" simplePos="0" relativeHeight="251648000" behindDoc="1" locked="0" layoutInCell="1" allowOverlap="1" wp14:anchorId="2D918D34" wp14:editId="43E2DD94">
                <wp:simplePos x="0" y="0"/>
                <wp:positionH relativeFrom="column">
                  <wp:posOffset>-775335</wp:posOffset>
                </wp:positionH>
                <wp:positionV relativeFrom="paragraph">
                  <wp:posOffset>340995</wp:posOffset>
                </wp:positionV>
                <wp:extent cx="8264525" cy="762000"/>
                <wp:effectExtent l="0" t="0" r="3175"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64525" cy="762000"/>
                        </a:xfrm>
                        <a:prstGeom prst="rect">
                          <a:avLst/>
                        </a:prstGeom>
                        <a:solidFill>
                          <a:schemeClr val="accent1">
                            <a:lumMod val="60000"/>
                            <a:lumOff val="40000"/>
                            <a:alpha val="10196"/>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A412F" id="Rectangle 32" o:spid="_x0000_s1026" style="position:absolute;margin-left:-61.05pt;margin-top:26.85pt;width:650.75pt;height:6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" fillcolor="#90a1cf [1940]" stroked="f" strokeweight="2pt">
                <v:fill opacity="6682f"/>
                <v:path arrowok="t"/>
              </v:rect>
            </w:pict>
          </mc:Fallback>
        </mc:AlternateContent>
      </w:r>
    </w:p>
    <w:p w:rsidR="000D05D2" w:rsidRPr="00FB0272" w:rsidRDefault="00780187" w:rsidP="000D05D2">
      <w:pPr>
        <w:spacing w:after="0" w:line="240" w:lineRule="auto"/>
        <w:jc w:val="center"/>
        <w:rPr>
          <w:rFonts w:ascii="Lobster Two" w:hAnsi="Lobster Two"/>
          <w:color w:val="253356" w:themeColor="accent1" w:themeShade="80"/>
          <w:sz w:val="112"/>
          <w:szCs w:val="112"/>
          <w:lang w:val="es-AR"/>
        </w:rPr>
      </w:pPr>
      <w:r w:rsidRPr="00FB0272">
        <w:rPr>
          <w:rFonts w:ascii="Alegreya Sans SC ExtraBold" w:hAnsi="Alegreya Sans SC ExtraBold"/>
          <w:noProof/>
          <w:color w:val="253356" w:themeColor="accent1" w:themeShade="80"/>
          <w:sz w:val="44"/>
          <w:szCs w:val="44"/>
          <w:lang w:val="es-ES" w:eastAsia="es-ES"/>
        </w:rPr>
        <mc:AlternateContent>
          <mc:Choice Requires="wpg">
            <w:drawing>
              <wp:anchor distT="0" distB="0" distL="114300" distR="114300" simplePos="0" relativeHeight="251649024" behindDoc="0" locked="0" layoutInCell="1" allowOverlap="1" wp14:anchorId="2CEC440D" wp14:editId="7EFB7518">
                <wp:simplePos x="0" y="0"/>
                <wp:positionH relativeFrom="column">
                  <wp:posOffset>3848735</wp:posOffset>
                </wp:positionH>
                <wp:positionV relativeFrom="paragraph">
                  <wp:posOffset>308610</wp:posOffset>
                </wp:positionV>
                <wp:extent cx="487680" cy="342900"/>
                <wp:effectExtent l="19050" t="38100" r="0" b="0"/>
                <wp:wrapNone/>
                <wp:docPr id="691" name="Shape 718"/>
                <wp:cNvGraphicFramePr/>
                <a:graphic xmlns:a="http://schemas.openxmlformats.org/drawingml/2006/main">
                  <a:graphicData uri="http://schemas.microsoft.com/office/word/2010/wordprocessingGroup">
                    <wpg:wgp>
                      <wpg:cNvGrpSpPr/>
                      <wpg:grpSpPr>
                        <a:xfrm rot="8434989">
                          <a:off x="0" y="0"/>
                          <a:ext cx="487680" cy="342900"/>
                          <a:chOff x="0" y="0"/>
                          <a:chExt cx="511700" cy="378575"/>
                        </a:xfrm>
                        <a:solidFill>
                          <a:srgbClr val="629DD1"/>
                        </a:solidFill>
                      </wpg:grpSpPr>
                      <wps:wsp>
                        <wps:cNvPr id="692" name="Shape 719"/>
                        <wps:cNvSpPr/>
                        <wps:spPr>
                          <a:xfrm>
                            <a:off x="0" y="0"/>
                            <a:ext cx="349900" cy="349875"/>
                          </a:xfrm>
                          <a:custGeom>
                            <a:avLst/>
                            <a:gdLst/>
                            <a:ahLst/>
                            <a:cxnLst/>
                            <a:rect l="0" t="0" r="0" b="0"/>
                            <a:pathLst>
                              <a:path w="13996" h="13995" extrusionOk="0">
                                <a:moveTo>
                                  <a:pt x="6986" y="4714"/>
                                </a:moveTo>
                                <a:lnTo>
                                  <a:pt x="7206" y="4738"/>
                                </a:lnTo>
                                <a:lnTo>
                                  <a:pt x="7425" y="4763"/>
                                </a:lnTo>
                                <a:lnTo>
                                  <a:pt x="7645" y="4812"/>
                                </a:lnTo>
                                <a:lnTo>
                                  <a:pt x="7841" y="4885"/>
                                </a:lnTo>
                                <a:lnTo>
                                  <a:pt x="8060" y="4983"/>
                                </a:lnTo>
                                <a:lnTo>
                                  <a:pt x="8256" y="5105"/>
                                </a:lnTo>
                                <a:lnTo>
                                  <a:pt x="8427" y="5227"/>
                                </a:lnTo>
                                <a:lnTo>
                                  <a:pt x="8598" y="5398"/>
                                </a:lnTo>
                                <a:lnTo>
                                  <a:pt x="8769" y="5569"/>
                                </a:lnTo>
                                <a:lnTo>
                                  <a:pt x="8891" y="5740"/>
                                </a:lnTo>
                                <a:lnTo>
                                  <a:pt x="9013" y="5935"/>
                                </a:lnTo>
                                <a:lnTo>
                                  <a:pt x="9111" y="6155"/>
                                </a:lnTo>
                                <a:lnTo>
                                  <a:pt x="9184" y="6350"/>
                                </a:lnTo>
                                <a:lnTo>
                                  <a:pt x="9233" y="6570"/>
                                </a:lnTo>
                                <a:lnTo>
                                  <a:pt x="9257" y="6790"/>
                                </a:lnTo>
                                <a:lnTo>
                                  <a:pt x="9257" y="7010"/>
                                </a:lnTo>
                                <a:lnTo>
                                  <a:pt x="9257" y="7229"/>
                                </a:lnTo>
                                <a:lnTo>
                                  <a:pt x="9233" y="7425"/>
                                </a:lnTo>
                                <a:lnTo>
                                  <a:pt x="9184" y="7645"/>
                                </a:lnTo>
                                <a:lnTo>
                                  <a:pt x="9111" y="7864"/>
                                </a:lnTo>
                                <a:lnTo>
                                  <a:pt x="9013" y="8060"/>
                                </a:lnTo>
                                <a:lnTo>
                                  <a:pt x="8891" y="8255"/>
                                </a:lnTo>
                                <a:lnTo>
                                  <a:pt x="8769" y="8451"/>
                                </a:lnTo>
                                <a:lnTo>
                                  <a:pt x="8598" y="8622"/>
                                </a:lnTo>
                                <a:lnTo>
                                  <a:pt x="8427" y="8768"/>
                                </a:lnTo>
                                <a:lnTo>
                                  <a:pt x="8256" y="8915"/>
                                </a:lnTo>
                                <a:lnTo>
                                  <a:pt x="8060" y="9012"/>
                                </a:lnTo>
                                <a:lnTo>
                                  <a:pt x="7841" y="9110"/>
                                </a:lnTo>
                                <a:lnTo>
                                  <a:pt x="7645" y="9183"/>
                                </a:lnTo>
                                <a:lnTo>
                                  <a:pt x="7425" y="9232"/>
                                </a:lnTo>
                                <a:lnTo>
                                  <a:pt x="7206" y="9257"/>
                                </a:lnTo>
                                <a:lnTo>
                                  <a:pt x="6986" y="9281"/>
                                </a:lnTo>
                                <a:lnTo>
                                  <a:pt x="6766" y="9257"/>
                                </a:lnTo>
                                <a:lnTo>
                                  <a:pt x="6546" y="9232"/>
                                </a:lnTo>
                                <a:lnTo>
                                  <a:pt x="6351" y="9183"/>
                                </a:lnTo>
                                <a:lnTo>
                                  <a:pt x="6131" y="9110"/>
                                </a:lnTo>
                                <a:lnTo>
                                  <a:pt x="5936" y="9012"/>
                                </a:lnTo>
                                <a:lnTo>
                                  <a:pt x="5740" y="8915"/>
                                </a:lnTo>
                                <a:lnTo>
                                  <a:pt x="5545" y="8768"/>
                                </a:lnTo>
                                <a:lnTo>
                                  <a:pt x="5374" y="8622"/>
                                </a:lnTo>
                                <a:lnTo>
                                  <a:pt x="5227" y="8451"/>
                                </a:lnTo>
                                <a:lnTo>
                                  <a:pt x="5081" y="8255"/>
                                </a:lnTo>
                                <a:lnTo>
                                  <a:pt x="4983" y="8060"/>
                                </a:lnTo>
                                <a:lnTo>
                                  <a:pt x="4885" y="7864"/>
                                </a:lnTo>
                                <a:lnTo>
                                  <a:pt x="4812" y="7645"/>
                                </a:lnTo>
                                <a:lnTo>
                                  <a:pt x="4763" y="7425"/>
                                </a:lnTo>
                                <a:lnTo>
                                  <a:pt x="4714" y="7229"/>
                                </a:lnTo>
                                <a:lnTo>
                                  <a:pt x="4714" y="7010"/>
                                </a:lnTo>
                                <a:lnTo>
                                  <a:pt x="4714" y="6790"/>
                                </a:lnTo>
                                <a:lnTo>
                                  <a:pt x="4763" y="6570"/>
                                </a:lnTo>
                                <a:lnTo>
                                  <a:pt x="4812" y="6350"/>
                                </a:lnTo>
                                <a:lnTo>
                                  <a:pt x="4885" y="6155"/>
                                </a:lnTo>
                                <a:lnTo>
                                  <a:pt x="4983" y="5935"/>
                                </a:lnTo>
                                <a:lnTo>
                                  <a:pt x="5081" y="5740"/>
                                </a:lnTo>
                                <a:lnTo>
                                  <a:pt x="5227" y="5569"/>
                                </a:lnTo>
                                <a:lnTo>
                                  <a:pt x="5374" y="5398"/>
                                </a:lnTo>
                                <a:lnTo>
                                  <a:pt x="5545" y="5227"/>
                                </a:lnTo>
                                <a:lnTo>
                                  <a:pt x="5740" y="5105"/>
                                </a:lnTo>
                                <a:lnTo>
                                  <a:pt x="5936" y="4983"/>
                                </a:lnTo>
                                <a:lnTo>
                                  <a:pt x="6131" y="4885"/>
                                </a:lnTo>
                                <a:lnTo>
                                  <a:pt x="6351" y="4812"/>
                                </a:lnTo>
                                <a:lnTo>
                                  <a:pt x="6546" y="4763"/>
                                </a:lnTo>
                                <a:lnTo>
                                  <a:pt x="6766" y="4738"/>
                                </a:lnTo>
                                <a:lnTo>
                                  <a:pt x="6986" y="4714"/>
                                </a:lnTo>
                                <a:close/>
                                <a:moveTo>
                                  <a:pt x="6497" y="0"/>
                                </a:moveTo>
                                <a:lnTo>
                                  <a:pt x="6375" y="25"/>
                                </a:lnTo>
                                <a:lnTo>
                                  <a:pt x="6253" y="49"/>
                                </a:lnTo>
                                <a:lnTo>
                                  <a:pt x="6131" y="122"/>
                                </a:lnTo>
                                <a:lnTo>
                                  <a:pt x="6033" y="196"/>
                                </a:lnTo>
                                <a:lnTo>
                                  <a:pt x="5936" y="293"/>
                                </a:lnTo>
                                <a:lnTo>
                                  <a:pt x="5862" y="391"/>
                                </a:lnTo>
                                <a:lnTo>
                                  <a:pt x="5813" y="513"/>
                                </a:lnTo>
                                <a:lnTo>
                                  <a:pt x="5789" y="635"/>
                                </a:lnTo>
                                <a:lnTo>
                                  <a:pt x="5618" y="2076"/>
                                </a:lnTo>
                                <a:lnTo>
                                  <a:pt x="5325" y="2174"/>
                                </a:lnTo>
                                <a:lnTo>
                                  <a:pt x="5032" y="2296"/>
                                </a:lnTo>
                                <a:lnTo>
                                  <a:pt x="4763" y="2418"/>
                                </a:lnTo>
                                <a:lnTo>
                                  <a:pt x="4495" y="2565"/>
                                </a:lnTo>
                                <a:lnTo>
                                  <a:pt x="3347" y="1661"/>
                                </a:lnTo>
                                <a:lnTo>
                                  <a:pt x="3225" y="1588"/>
                                </a:lnTo>
                                <a:lnTo>
                                  <a:pt x="3103" y="1539"/>
                                </a:lnTo>
                                <a:lnTo>
                                  <a:pt x="2980" y="1514"/>
                                </a:lnTo>
                                <a:lnTo>
                                  <a:pt x="2736" y="1514"/>
                                </a:lnTo>
                                <a:lnTo>
                                  <a:pt x="2590" y="1563"/>
                                </a:lnTo>
                                <a:lnTo>
                                  <a:pt x="2492" y="1637"/>
                                </a:lnTo>
                                <a:lnTo>
                                  <a:pt x="2394" y="1710"/>
                                </a:lnTo>
                                <a:lnTo>
                                  <a:pt x="1710" y="2394"/>
                                </a:lnTo>
                                <a:lnTo>
                                  <a:pt x="1613" y="2491"/>
                                </a:lnTo>
                                <a:lnTo>
                                  <a:pt x="1564" y="2614"/>
                                </a:lnTo>
                                <a:lnTo>
                                  <a:pt x="1515" y="2736"/>
                                </a:lnTo>
                                <a:lnTo>
                                  <a:pt x="1491" y="2858"/>
                                </a:lnTo>
                                <a:lnTo>
                                  <a:pt x="1491" y="3004"/>
                                </a:lnTo>
                                <a:lnTo>
                                  <a:pt x="1515" y="3126"/>
                                </a:lnTo>
                                <a:lnTo>
                                  <a:pt x="1564" y="3249"/>
                                </a:lnTo>
                                <a:lnTo>
                                  <a:pt x="1637" y="3346"/>
                                </a:lnTo>
                                <a:lnTo>
                                  <a:pt x="2541" y="4494"/>
                                </a:lnTo>
                                <a:lnTo>
                                  <a:pt x="2394" y="4763"/>
                                </a:lnTo>
                                <a:lnTo>
                                  <a:pt x="2272" y="5056"/>
                                </a:lnTo>
                                <a:lnTo>
                                  <a:pt x="2174" y="5349"/>
                                </a:lnTo>
                                <a:lnTo>
                                  <a:pt x="2077" y="5642"/>
                                </a:lnTo>
                                <a:lnTo>
                                  <a:pt x="636" y="5789"/>
                                </a:lnTo>
                                <a:lnTo>
                                  <a:pt x="514" y="5837"/>
                                </a:lnTo>
                                <a:lnTo>
                                  <a:pt x="392" y="5886"/>
                                </a:lnTo>
                                <a:lnTo>
                                  <a:pt x="269" y="5959"/>
                                </a:lnTo>
                                <a:lnTo>
                                  <a:pt x="172" y="6033"/>
                                </a:lnTo>
                                <a:lnTo>
                                  <a:pt x="99" y="6155"/>
                                </a:lnTo>
                                <a:lnTo>
                                  <a:pt x="50" y="6253"/>
                                </a:lnTo>
                                <a:lnTo>
                                  <a:pt x="1" y="6399"/>
                                </a:lnTo>
                                <a:lnTo>
                                  <a:pt x="1" y="6521"/>
                                </a:lnTo>
                                <a:lnTo>
                                  <a:pt x="1" y="7474"/>
                                </a:lnTo>
                                <a:lnTo>
                                  <a:pt x="1" y="7620"/>
                                </a:lnTo>
                                <a:lnTo>
                                  <a:pt x="50" y="7742"/>
                                </a:lnTo>
                                <a:lnTo>
                                  <a:pt x="99" y="7864"/>
                                </a:lnTo>
                                <a:lnTo>
                                  <a:pt x="172" y="7962"/>
                                </a:lnTo>
                                <a:lnTo>
                                  <a:pt x="269" y="8060"/>
                                </a:lnTo>
                                <a:lnTo>
                                  <a:pt x="392" y="8133"/>
                                </a:lnTo>
                                <a:lnTo>
                                  <a:pt x="514" y="8182"/>
                                </a:lnTo>
                                <a:lnTo>
                                  <a:pt x="636" y="8206"/>
                                </a:lnTo>
                                <a:lnTo>
                                  <a:pt x="2077" y="8377"/>
                                </a:lnTo>
                                <a:lnTo>
                                  <a:pt x="2174" y="8670"/>
                                </a:lnTo>
                                <a:lnTo>
                                  <a:pt x="2272" y="8939"/>
                                </a:lnTo>
                                <a:lnTo>
                                  <a:pt x="2394" y="9232"/>
                                </a:lnTo>
                                <a:lnTo>
                                  <a:pt x="2541" y="9501"/>
                                </a:lnTo>
                                <a:lnTo>
                                  <a:pt x="1637" y="10649"/>
                                </a:lnTo>
                                <a:lnTo>
                                  <a:pt x="1564" y="10771"/>
                                </a:lnTo>
                                <a:lnTo>
                                  <a:pt x="1515" y="10893"/>
                                </a:lnTo>
                                <a:lnTo>
                                  <a:pt x="1491" y="11015"/>
                                </a:lnTo>
                                <a:lnTo>
                                  <a:pt x="1491" y="11137"/>
                                </a:lnTo>
                                <a:lnTo>
                                  <a:pt x="1515" y="11259"/>
                                </a:lnTo>
                                <a:lnTo>
                                  <a:pt x="1564" y="11381"/>
                                </a:lnTo>
                                <a:lnTo>
                                  <a:pt x="1613" y="11504"/>
                                </a:lnTo>
                                <a:lnTo>
                                  <a:pt x="1710" y="11601"/>
                                </a:lnTo>
                                <a:lnTo>
                                  <a:pt x="2394" y="12285"/>
                                </a:lnTo>
                                <a:lnTo>
                                  <a:pt x="2492" y="12383"/>
                                </a:lnTo>
                                <a:lnTo>
                                  <a:pt x="2590" y="12432"/>
                                </a:lnTo>
                                <a:lnTo>
                                  <a:pt x="2736" y="12480"/>
                                </a:lnTo>
                                <a:lnTo>
                                  <a:pt x="2858" y="12505"/>
                                </a:lnTo>
                                <a:lnTo>
                                  <a:pt x="2980" y="12505"/>
                                </a:lnTo>
                                <a:lnTo>
                                  <a:pt x="3103" y="12456"/>
                                </a:lnTo>
                                <a:lnTo>
                                  <a:pt x="3225" y="12407"/>
                                </a:lnTo>
                                <a:lnTo>
                                  <a:pt x="3347" y="12358"/>
                                </a:lnTo>
                                <a:lnTo>
                                  <a:pt x="4495" y="11455"/>
                                </a:lnTo>
                                <a:lnTo>
                                  <a:pt x="4763" y="11577"/>
                                </a:lnTo>
                                <a:lnTo>
                                  <a:pt x="5032" y="11723"/>
                                </a:lnTo>
                                <a:lnTo>
                                  <a:pt x="5325" y="11821"/>
                                </a:lnTo>
                                <a:lnTo>
                                  <a:pt x="5618" y="11919"/>
                                </a:lnTo>
                                <a:lnTo>
                                  <a:pt x="5789" y="13360"/>
                                </a:lnTo>
                                <a:lnTo>
                                  <a:pt x="5813" y="13482"/>
                                </a:lnTo>
                                <a:lnTo>
                                  <a:pt x="5862" y="13604"/>
                                </a:lnTo>
                                <a:lnTo>
                                  <a:pt x="5936" y="13726"/>
                                </a:lnTo>
                                <a:lnTo>
                                  <a:pt x="6033" y="13824"/>
                                </a:lnTo>
                                <a:lnTo>
                                  <a:pt x="6131" y="13897"/>
                                </a:lnTo>
                                <a:lnTo>
                                  <a:pt x="6253" y="13946"/>
                                </a:lnTo>
                                <a:lnTo>
                                  <a:pt x="6375" y="13995"/>
                                </a:lnTo>
                                <a:lnTo>
                                  <a:pt x="7596" y="13995"/>
                                </a:lnTo>
                                <a:lnTo>
                                  <a:pt x="7743" y="13946"/>
                                </a:lnTo>
                                <a:lnTo>
                                  <a:pt x="7841" y="13897"/>
                                </a:lnTo>
                                <a:lnTo>
                                  <a:pt x="7963" y="13824"/>
                                </a:lnTo>
                                <a:lnTo>
                                  <a:pt x="8036" y="13726"/>
                                </a:lnTo>
                                <a:lnTo>
                                  <a:pt x="8109" y="13604"/>
                                </a:lnTo>
                                <a:lnTo>
                                  <a:pt x="8158" y="13482"/>
                                </a:lnTo>
                                <a:lnTo>
                                  <a:pt x="8183" y="13360"/>
                                </a:lnTo>
                                <a:lnTo>
                                  <a:pt x="8353" y="11919"/>
                                </a:lnTo>
                                <a:lnTo>
                                  <a:pt x="8647" y="11821"/>
                                </a:lnTo>
                                <a:lnTo>
                                  <a:pt x="8940" y="11723"/>
                                </a:lnTo>
                                <a:lnTo>
                                  <a:pt x="9233" y="11577"/>
                                </a:lnTo>
                                <a:lnTo>
                                  <a:pt x="9501" y="11455"/>
                                </a:lnTo>
                                <a:lnTo>
                                  <a:pt x="10649" y="12358"/>
                                </a:lnTo>
                                <a:lnTo>
                                  <a:pt x="10747" y="12407"/>
                                </a:lnTo>
                                <a:lnTo>
                                  <a:pt x="10869" y="12456"/>
                                </a:lnTo>
                                <a:lnTo>
                                  <a:pt x="10991" y="12505"/>
                                </a:lnTo>
                                <a:lnTo>
                                  <a:pt x="11138" y="12505"/>
                                </a:lnTo>
                                <a:lnTo>
                                  <a:pt x="11260" y="12480"/>
                                </a:lnTo>
                                <a:lnTo>
                                  <a:pt x="11382" y="12432"/>
                                </a:lnTo>
                                <a:lnTo>
                                  <a:pt x="11504" y="12383"/>
                                </a:lnTo>
                                <a:lnTo>
                                  <a:pt x="11602" y="12285"/>
                                </a:lnTo>
                                <a:lnTo>
                                  <a:pt x="12286" y="11601"/>
                                </a:lnTo>
                                <a:lnTo>
                                  <a:pt x="12359" y="11504"/>
                                </a:lnTo>
                                <a:lnTo>
                                  <a:pt x="12432" y="11381"/>
                                </a:lnTo>
                                <a:lnTo>
                                  <a:pt x="12457" y="11259"/>
                                </a:lnTo>
                                <a:lnTo>
                                  <a:pt x="12481" y="11137"/>
                                </a:lnTo>
                                <a:lnTo>
                                  <a:pt x="12481" y="11015"/>
                                </a:lnTo>
                                <a:lnTo>
                                  <a:pt x="12457" y="10893"/>
                                </a:lnTo>
                                <a:lnTo>
                                  <a:pt x="12408" y="10771"/>
                                </a:lnTo>
                                <a:lnTo>
                                  <a:pt x="12334" y="10649"/>
                                </a:lnTo>
                                <a:lnTo>
                                  <a:pt x="11431" y="9501"/>
                                </a:lnTo>
                                <a:lnTo>
                                  <a:pt x="11577" y="9232"/>
                                </a:lnTo>
                                <a:lnTo>
                                  <a:pt x="11699" y="8939"/>
                                </a:lnTo>
                                <a:lnTo>
                                  <a:pt x="11822" y="8670"/>
                                </a:lnTo>
                                <a:lnTo>
                                  <a:pt x="11895" y="8377"/>
                                </a:lnTo>
                                <a:lnTo>
                                  <a:pt x="13360" y="8206"/>
                                </a:lnTo>
                                <a:lnTo>
                                  <a:pt x="13482" y="8182"/>
                                </a:lnTo>
                                <a:lnTo>
                                  <a:pt x="13604" y="8133"/>
                                </a:lnTo>
                                <a:lnTo>
                                  <a:pt x="13702" y="8060"/>
                                </a:lnTo>
                                <a:lnTo>
                                  <a:pt x="13800" y="7962"/>
                                </a:lnTo>
                                <a:lnTo>
                                  <a:pt x="13873" y="7864"/>
                                </a:lnTo>
                                <a:lnTo>
                                  <a:pt x="13946" y="7742"/>
                                </a:lnTo>
                                <a:lnTo>
                                  <a:pt x="13971" y="7620"/>
                                </a:lnTo>
                                <a:lnTo>
                                  <a:pt x="13995" y="7474"/>
                                </a:lnTo>
                                <a:lnTo>
                                  <a:pt x="13995" y="6521"/>
                                </a:lnTo>
                                <a:lnTo>
                                  <a:pt x="13971" y="6399"/>
                                </a:lnTo>
                                <a:lnTo>
                                  <a:pt x="13946" y="6253"/>
                                </a:lnTo>
                                <a:lnTo>
                                  <a:pt x="13873" y="6155"/>
                                </a:lnTo>
                                <a:lnTo>
                                  <a:pt x="13800" y="6033"/>
                                </a:lnTo>
                                <a:lnTo>
                                  <a:pt x="13702" y="5959"/>
                                </a:lnTo>
                                <a:lnTo>
                                  <a:pt x="13604" y="5886"/>
                                </a:lnTo>
                                <a:lnTo>
                                  <a:pt x="13482" y="5837"/>
                                </a:lnTo>
                                <a:lnTo>
                                  <a:pt x="13360" y="5789"/>
                                </a:lnTo>
                                <a:lnTo>
                                  <a:pt x="11895" y="5642"/>
                                </a:lnTo>
                                <a:lnTo>
                                  <a:pt x="11822" y="5349"/>
                                </a:lnTo>
                                <a:lnTo>
                                  <a:pt x="11699" y="5056"/>
                                </a:lnTo>
                                <a:lnTo>
                                  <a:pt x="11577" y="4763"/>
                                </a:lnTo>
                                <a:lnTo>
                                  <a:pt x="11431" y="4494"/>
                                </a:lnTo>
                                <a:lnTo>
                                  <a:pt x="12334" y="3346"/>
                                </a:lnTo>
                                <a:lnTo>
                                  <a:pt x="12408" y="3249"/>
                                </a:lnTo>
                                <a:lnTo>
                                  <a:pt x="12457" y="3126"/>
                                </a:lnTo>
                                <a:lnTo>
                                  <a:pt x="12481" y="3004"/>
                                </a:lnTo>
                                <a:lnTo>
                                  <a:pt x="12481" y="2858"/>
                                </a:lnTo>
                                <a:lnTo>
                                  <a:pt x="12457" y="2736"/>
                                </a:lnTo>
                                <a:lnTo>
                                  <a:pt x="12432" y="2614"/>
                                </a:lnTo>
                                <a:lnTo>
                                  <a:pt x="12359" y="2491"/>
                                </a:lnTo>
                                <a:lnTo>
                                  <a:pt x="12286" y="2394"/>
                                </a:lnTo>
                                <a:lnTo>
                                  <a:pt x="11602" y="1710"/>
                                </a:lnTo>
                                <a:lnTo>
                                  <a:pt x="11504" y="1637"/>
                                </a:lnTo>
                                <a:lnTo>
                                  <a:pt x="11382" y="1563"/>
                                </a:lnTo>
                                <a:lnTo>
                                  <a:pt x="11260" y="1514"/>
                                </a:lnTo>
                                <a:lnTo>
                                  <a:pt x="10991" y="1514"/>
                                </a:lnTo>
                                <a:lnTo>
                                  <a:pt x="10869" y="1539"/>
                                </a:lnTo>
                                <a:lnTo>
                                  <a:pt x="10747" y="1588"/>
                                </a:lnTo>
                                <a:lnTo>
                                  <a:pt x="10649" y="1661"/>
                                </a:lnTo>
                                <a:lnTo>
                                  <a:pt x="9501" y="2565"/>
                                </a:lnTo>
                                <a:lnTo>
                                  <a:pt x="9233" y="2418"/>
                                </a:lnTo>
                                <a:lnTo>
                                  <a:pt x="8940" y="2296"/>
                                </a:lnTo>
                                <a:lnTo>
                                  <a:pt x="8647" y="2174"/>
                                </a:lnTo>
                                <a:lnTo>
                                  <a:pt x="8353" y="2076"/>
                                </a:lnTo>
                                <a:lnTo>
                                  <a:pt x="8183" y="635"/>
                                </a:lnTo>
                                <a:lnTo>
                                  <a:pt x="8158" y="513"/>
                                </a:lnTo>
                                <a:lnTo>
                                  <a:pt x="8109" y="391"/>
                                </a:lnTo>
                                <a:lnTo>
                                  <a:pt x="8036" y="293"/>
                                </a:lnTo>
                                <a:lnTo>
                                  <a:pt x="7963" y="196"/>
                                </a:lnTo>
                                <a:lnTo>
                                  <a:pt x="7841" y="122"/>
                                </a:lnTo>
                                <a:lnTo>
                                  <a:pt x="7743" y="49"/>
                                </a:lnTo>
                                <a:lnTo>
                                  <a:pt x="7596" y="25"/>
                                </a:lnTo>
                                <a:lnTo>
                                  <a:pt x="7474" y="0"/>
                                </a:lnTo>
                                <a:close/>
                              </a:path>
                            </a:pathLst>
                          </a:custGeom>
                          <a:solidFill>
                            <a:schemeClr val="accent1">
                              <a:lumMod val="50000"/>
                            </a:schemeClr>
                          </a:solidFill>
                          <a:ln>
                            <a:noFill/>
                          </a:ln>
                        </wps:spPr>
                        <wps:bodyPr wrap="square" lIns="91425" tIns="91425" rIns="91425" bIns="91425" anchor="ctr" anchorCtr="0">
                          <a:noAutofit/>
                        </wps:bodyPr>
                      </wps:wsp>
                      <wps:wsp>
                        <wps:cNvPr id="693" name="Shape 720"/>
                        <wps:cNvSpPr/>
                        <wps:spPr>
                          <a:xfrm>
                            <a:off x="312625" y="179500"/>
                            <a:ext cx="199075" cy="199075"/>
                          </a:xfrm>
                          <a:custGeom>
                            <a:avLst/>
                            <a:gdLst/>
                            <a:ahLst/>
                            <a:cxnLst/>
                            <a:rect l="0" t="0" r="0" b="0"/>
                            <a:pathLst>
                              <a:path w="7963" h="7963" extrusionOk="0">
                                <a:moveTo>
                                  <a:pt x="3933" y="2296"/>
                                </a:moveTo>
                                <a:lnTo>
                                  <a:pt x="4103" y="2321"/>
                                </a:lnTo>
                                <a:lnTo>
                                  <a:pt x="4274" y="2321"/>
                                </a:lnTo>
                                <a:lnTo>
                                  <a:pt x="4421" y="2370"/>
                                </a:lnTo>
                                <a:lnTo>
                                  <a:pt x="4592" y="2419"/>
                                </a:lnTo>
                                <a:lnTo>
                                  <a:pt x="4738" y="2492"/>
                                </a:lnTo>
                                <a:lnTo>
                                  <a:pt x="4885" y="2565"/>
                                </a:lnTo>
                                <a:lnTo>
                                  <a:pt x="5032" y="2663"/>
                                </a:lnTo>
                                <a:lnTo>
                                  <a:pt x="5154" y="2785"/>
                                </a:lnTo>
                                <a:lnTo>
                                  <a:pt x="5276" y="2883"/>
                                </a:lnTo>
                                <a:lnTo>
                                  <a:pt x="5373" y="3029"/>
                                </a:lnTo>
                                <a:lnTo>
                                  <a:pt x="5447" y="3151"/>
                                </a:lnTo>
                                <a:lnTo>
                                  <a:pt x="5520" y="3298"/>
                                </a:lnTo>
                                <a:lnTo>
                                  <a:pt x="5593" y="3444"/>
                                </a:lnTo>
                                <a:lnTo>
                                  <a:pt x="5618" y="3615"/>
                                </a:lnTo>
                                <a:lnTo>
                                  <a:pt x="5642" y="3762"/>
                                </a:lnTo>
                                <a:lnTo>
                                  <a:pt x="5667" y="3933"/>
                                </a:lnTo>
                                <a:lnTo>
                                  <a:pt x="5667" y="4079"/>
                                </a:lnTo>
                                <a:lnTo>
                                  <a:pt x="5642" y="4250"/>
                                </a:lnTo>
                                <a:lnTo>
                                  <a:pt x="5618" y="4421"/>
                                </a:lnTo>
                                <a:lnTo>
                                  <a:pt x="5569" y="4568"/>
                                </a:lnTo>
                                <a:lnTo>
                                  <a:pt x="5496" y="4739"/>
                                </a:lnTo>
                                <a:lnTo>
                                  <a:pt x="5398" y="4885"/>
                                </a:lnTo>
                                <a:lnTo>
                                  <a:pt x="5300" y="5007"/>
                                </a:lnTo>
                                <a:lnTo>
                                  <a:pt x="5203" y="5154"/>
                                </a:lnTo>
                                <a:lnTo>
                                  <a:pt x="5080" y="5252"/>
                                </a:lnTo>
                                <a:lnTo>
                                  <a:pt x="4958" y="5349"/>
                                </a:lnTo>
                                <a:lnTo>
                                  <a:pt x="4812" y="5447"/>
                                </a:lnTo>
                                <a:lnTo>
                                  <a:pt x="4665" y="5520"/>
                                </a:lnTo>
                                <a:lnTo>
                                  <a:pt x="4519" y="5569"/>
                                </a:lnTo>
                                <a:lnTo>
                                  <a:pt x="4372" y="5618"/>
                                </a:lnTo>
                                <a:lnTo>
                                  <a:pt x="4201" y="5642"/>
                                </a:lnTo>
                                <a:lnTo>
                                  <a:pt x="4055" y="5667"/>
                                </a:lnTo>
                                <a:lnTo>
                                  <a:pt x="3884" y="5642"/>
                                </a:lnTo>
                                <a:lnTo>
                                  <a:pt x="3713" y="5642"/>
                                </a:lnTo>
                                <a:lnTo>
                                  <a:pt x="3566" y="5594"/>
                                </a:lnTo>
                                <a:lnTo>
                                  <a:pt x="3395" y="5545"/>
                                </a:lnTo>
                                <a:lnTo>
                                  <a:pt x="3249" y="5471"/>
                                </a:lnTo>
                                <a:lnTo>
                                  <a:pt x="3102" y="5398"/>
                                </a:lnTo>
                                <a:lnTo>
                                  <a:pt x="2956" y="5300"/>
                                </a:lnTo>
                                <a:lnTo>
                                  <a:pt x="2833" y="5178"/>
                                </a:lnTo>
                                <a:lnTo>
                                  <a:pt x="2711" y="5081"/>
                                </a:lnTo>
                                <a:lnTo>
                                  <a:pt x="2614" y="4934"/>
                                </a:lnTo>
                                <a:lnTo>
                                  <a:pt x="2540" y="4812"/>
                                </a:lnTo>
                                <a:lnTo>
                                  <a:pt x="2467" y="4665"/>
                                </a:lnTo>
                                <a:lnTo>
                                  <a:pt x="2394" y="4519"/>
                                </a:lnTo>
                                <a:lnTo>
                                  <a:pt x="2369" y="4348"/>
                                </a:lnTo>
                                <a:lnTo>
                                  <a:pt x="2321" y="4201"/>
                                </a:lnTo>
                                <a:lnTo>
                                  <a:pt x="2321" y="4030"/>
                                </a:lnTo>
                                <a:lnTo>
                                  <a:pt x="2321" y="3884"/>
                                </a:lnTo>
                                <a:lnTo>
                                  <a:pt x="2345" y="3713"/>
                                </a:lnTo>
                                <a:lnTo>
                                  <a:pt x="2369" y="3542"/>
                                </a:lnTo>
                                <a:lnTo>
                                  <a:pt x="2418" y="3395"/>
                                </a:lnTo>
                                <a:lnTo>
                                  <a:pt x="2492" y="3224"/>
                                </a:lnTo>
                                <a:lnTo>
                                  <a:pt x="2589" y="3078"/>
                                </a:lnTo>
                                <a:lnTo>
                                  <a:pt x="2687" y="2956"/>
                                </a:lnTo>
                                <a:lnTo>
                                  <a:pt x="2785" y="2809"/>
                                </a:lnTo>
                                <a:lnTo>
                                  <a:pt x="2907" y="2712"/>
                                </a:lnTo>
                                <a:lnTo>
                                  <a:pt x="3029" y="2614"/>
                                </a:lnTo>
                                <a:lnTo>
                                  <a:pt x="3175" y="2516"/>
                                </a:lnTo>
                                <a:lnTo>
                                  <a:pt x="3322" y="2443"/>
                                </a:lnTo>
                                <a:lnTo>
                                  <a:pt x="3468" y="2394"/>
                                </a:lnTo>
                                <a:lnTo>
                                  <a:pt x="3615" y="2345"/>
                                </a:lnTo>
                                <a:lnTo>
                                  <a:pt x="3786" y="2321"/>
                                </a:lnTo>
                                <a:lnTo>
                                  <a:pt x="3933" y="2296"/>
                                </a:lnTo>
                                <a:close/>
                                <a:moveTo>
                                  <a:pt x="3053" y="1"/>
                                </a:moveTo>
                                <a:lnTo>
                                  <a:pt x="2980" y="25"/>
                                </a:lnTo>
                                <a:lnTo>
                                  <a:pt x="2443" y="196"/>
                                </a:lnTo>
                                <a:lnTo>
                                  <a:pt x="2369" y="220"/>
                                </a:lnTo>
                                <a:lnTo>
                                  <a:pt x="2296" y="269"/>
                                </a:lnTo>
                                <a:lnTo>
                                  <a:pt x="2198" y="391"/>
                                </a:lnTo>
                                <a:lnTo>
                                  <a:pt x="2150" y="538"/>
                                </a:lnTo>
                                <a:lnTo>
                                  <a:pt x="2150" y="611"/>
                                </a:lnTo>
                                <a:lnTo>
                                  <a:pt x="2150" y="684"/>
                                </a:lnTo>
                                <a:lnTo>
                                  <a:pt x="2394" y="1832"/>
                                </a:lnTo>
                                <a:lnTo>
                                  <a:pt x="2223" y="1954"/>
                                </a:lnTo>
                                <a:lnTo>
                                  <a:pt x="2076" y="2101"/>
                                </a:lnTo>
                                <a:lnTo>
                                  <a:pt x="1002" y="1686"/>
                                </a:lnTo>
                                <a:lnTo>
                                  <a:pt x="928" y="1686"/>
                                </a:lnTo>
                                <a:lnTo>
                                  <a:pt x="831" y="1661"/>
                                </a:lnTo>
                                <a:lnTo>
                                  <a:pt x="684" y="1710"/>
                                </a:lnTo>
                                <a:lnTo>
                                  <a:pt x="562" y="1784"/>
                                </a:lnTo>
                                <a:lnTo>
                                  <a:pt x="513" y="1832"/>
                                </a:lnTo>
                                <a:lnTo>
                                  <a:pt x="464" y="1906"/>
                                </a:lnTo>
                                <a:lnTo>
                                  <a:pt x="220" y="2394"/>
                                </a:lnTo>
                                <a:lnTo>
                                  <a:pt x="196" y="2467"/>
                                </a:lnTo>
                                <a:lnTo>
                                  <a:pt x="171" y="2541"/>
                                </a:lnTo>
                                <a:lnTo>
                                  <a:pt x="196" y="2712"/>
                                </a:lnTo>
                                <a:lnTo>
                                  <a:pt x="245" y="2834"/>
                                </a:lnTo>
                                <a:lnTo>
                                  <a:pt x="293" y="2907"/>
                                </a:lnTo>
                                <a:lnTo>
                                  <a:pt x="367" y="2956"/>
                                </a:lnTo>
                                <a:lnTo>
                                  <a:pt x="1344" y="3591"/>
                                </a:lnTo>
                                <a:lnTo>
                                  <a:pt x="1319" y="3786"/>
                                </a:lnTo>
                                <a:lnTo>
                                  <a:pt x="1295" y="4006"/>
                                </a:lnTo>
                                <a:lnTo>
                                  <a:pt x="245" y="4494"/>
                                </a:lnTo>
                                <a:lnTo>
                                  <a:pt x="196" y="4519"/>
                                </a:lnTo>
                                <a:lnTo>
                                  <a:pt x="123" y="4568"/>
                                </a:lnTo>
                                <a:lnTo>
                                  <a:pt x="49" y="4714"/>
                                </a:lnTo>
                                <a:lnTo>
                                  <a:pt x="0" y="4861"/>
                                </a:lnTo>
                                <a:lnTo>
                                  <a:pt x="25" y="4934"/>
                                </a:lnTo>
                                <a:lnTo>
                                  <a:pt x="25" y="5007"/>
                                </a:lnTo>
                                <a:lnTo>
                                  <a:pt x="220" y="5545"/>
                                </a:lnTo>
                                <a:lnTo>
                                  <a:pt x="245" y="5594"/>
                                </a:lnTo>
                                <a:lnTo>
                                  <a:pt x="293" y="5667"/>
                                </a:lnTo>
                                <a:lnTo>
                                  <a:pt x="391" y="5764"/>
                                </a:lnTo>
                                <a:lnTo>
                                  <a:pt x="538" y="5813"/>
                                </a:lnTo>
                                <a:lnTo>
                                  <a:pt x="684" y="5813"/>
                                </a:lnTo>
                                <a:lnTo>
                                  <a:pt x="1832" y="5569"/>
                                </a:lnTo>
                                <a:lnTo>
                                  <a:pt x="1954" y="5740"/>
                                </a:lnTo>
                                <a:lnTo>
                                  <a:pt x="2101" y="5887"/>
                                </a:lnTo>
                                <a:lnTo>
                                  <a:pt x="1710" y="6986"/>
                                </a:lnTo>
                                <a:lnTo>
                                  <a:pt x="1686" y="7059"/>
                                </a:lnTo>
                                <a:lnTo>
                                  <a:pt x="1686" y="7132"/>
                                </a:lnTo>
                                <a:lnTo>
                                  <a:pt x="1710" y="7279"/>
                                </a:lnTo>
                                <a:lnTo>
                                  <a:pt x="1783" y="7401"/>
                                </a:lnTo>
                                <a:lnTo>
                                  <a:pt x="1857" y="7450"/>
                                </a:lnTo>
                                <a:lnTo>
                                  <a:pt x="1905" y="7499"/>
                                </a:lnTo>
                                <a:lnTo>
                                  <a:pt x="2418" y="7743"/>
                                </a:lnTo>
                                <a:lnTo>
                                  <a:pt x="2492" y="7792"/>
                                </a:lnTo>
                                <a:lnTo>
                                  <a:pt x="2711" y="7792"/>
                                </a:lnTo>
                                <a:lnTo>
                                  <a:pt x="2858" y="7718"/>
                                </a:lnTo>
                                <a:lnTo>
                                  <a:pt x="2907" y="7669"/>
                                </a:lnTo>
                                <a:lnTo>
                                  <a:pt x="2956" y="7621"/>
                                </a:lnTo>
                                <a:lnTo>
                                  <a:pt x="3591" y="6644"/>
                                </a:lnTo>
                                <a:lnTo>
                                  <a:pt x="3810" y="6668"/>
                                </a:lnTo>
                                <a:lnTo>
                                  <a:pt x="4006" y="6668"/>
                                </a:lnTo>
                                <a:lnTo>
                                  <a:pt x="4494" y="7718"/>
                                </a:lnTo>
                                <a:lnTo>
                                  <a:pt x="4543" y="7792"/>
                                </a:lnTo>
                                <a:lnTo>
                                  <a:pt x="4592" y="7840"/>
                                </a:lnTo>
                                <a:lnTo>
                                  <a:pt x="4714" y="7914"/>
                                </a:lnTo>
                                <a:lnTo>
                                  <a:pt x="4861" y="7963"/>
                                </a:lnTo>
                                <a:lnTo>
                                  <a:pt x="4934" y="7963"/>
                                </a:lnTo>
                                <a:lnTo>
                                  <a:pt x="5007" y="7938"/>
                                </a:lnTo>
                                <a:lnTo>
                                  <a:pt x="5544" y="7767"/>
                                </a:lnTo>
                                <a:lnTo>
                                  <a:pt x="5618" y="7743"/>
                                </a:lnTo>
                                <a:lnTo>
                                  <a:pt x="5667" y="7694"/>
                                </a:lnTo>
                                <a:lnTo>
                                  <a:pt x="5764" y="7572"/>
                                </a:lnTo>
                                <a:lnTo>
                                  <a:pt x="5838" y="7425"/>
                                </a:lnTo>
                                <a:lnTo>
                                  <a:pt x="5838" y="7352"/>
                                </a:lnTo>
                                <a:lnTo>
                                  <a:pt x="5838" y="7279"/>
                                </a:lnTo>
                                <a:lnTo>
                                  <a:pt x="5593" y="6131"/>
                                </a:lnTo>
                                <a:lnTo>
                                  <a:pt x="5740" y="6009"/>
                                </a:lnTo>
                                <a:lnTo>
                                  <a:pt x="5911" y="5862"/>
                                </a:lnTo>
                                <a:lnTo>
                                  <a:pt x="6985" y="6277"/>
                                </a:lnTo>
                                <a:lnTo>
                                  <a:pt x="7059" y="6277"/>
                                </a:lnTo>
                                <a:lnTo>
                                  <a:pt x="7132" y="6302"/>
                                </a:lnTo>
                                <a:lnTo>
                                  <a:pt x="7278" y="6253"/>
                                </a:lnTo>
                                <a:lnTo>
                                  <a:pt x="7425" y="6180"/>
                                </a:lnTo>
                                <a:lnTo>
                                  <a:pt x="7474" y="6131"/>
                                </a:lnTo>
                                <a:lnTo>
                                  <a:pt x="7523" y="6058"/>
                                </a:lnTo>
                                <a:lnTo>
                                  <a:pt x="7767" y="5545"/>
                                </a:lnTo>
                                <a:lnTo>
                                  <a:pt x="7791" y="5496"/>
                                </a:lnTo>
                                <a:lnTo>
                                  <a:pt x="7816" y="5398"/>
                                </a:lnTo>
                                <a:lnTo>
                                  <a:pt x="7791" y="5252"/>
                                </a:lnTo>
                                <a:lnTo>
                                  <a:pt x="7718" y="5129"/>
                                </a:lnTo>
                                <a:lnTo>
                                  <a:pt x="7669" y="5056"/>
                                </a:lnTo>
                                <a:lnTo>
                                  <a:pt x="7620" y="5007"/>
                                </a:lnTo>
                                <a:lnTo>
                                  <a:pt x="6643" y="4372"/>
                                </a:lnTo>
                                <a:lnTo>
                                  <a:pt x="6668" y="4177"/>
                                </a:lnTo>
                                <a:lnTo>
                                  <a:pt x="6668" y="3957"/>
                                </a:lnTo>
                                <a:lnTo>
                                  <a:pt x="7718" y="3469"/>
                                </a:lnTo>
                                <a:lnTo>
                                  <a:pt x="7791" y="3444"/>
                                </a:lnTo>
                                <a:lnTo>
                                  <a:pt x="7865" y="3395"/>
                                </a:lnTo>
                                <a:lnTo>
                                  <a:pt x="7938" y="3249"/>
                                </a:lnTo>
                                <a:lnTo>
                                  <a:pt x="7962" y="3102"/>
                                </a:lnTo>
                                <a:lnTo>
                                  <a:pt x="7962" y="3029"/>
                                </a:lnTo>
                                <a:lnTo>
                                  <a:pt x="7962" y="2956"/>
                                </a:lnTo>
                                <a:lnTo>
                                  <a:pt x="7767" y="2419"/>
                                </a:lnTo>
                                <a:lnTo>
                                  <a:pt x="7743" y="2345"/>
                                </a:lnTo>
                                <a:lnTo>
                                  <a:pt x="7694" y="2296"/>
                                </a:lnTo>
                                <a:lnTo>
                                  <a:pt x="7572" y="2199"/>
                                </a:lnTo>
                                <a:lnTo>
                                  <a:pt x="7449" y="2150"/>
                                </a:lnTo>
                                <a:lnTo>
                                  <a:pt x="7278" y="2150"/>
                                </a:lnTo>
                                <a:lnTo>
                                  <a:pt x="6155" y="2394"/>
                                </a:lnTo>
                                <a:lnTo>
                                  <a:pt x="6033" y="2223"/>
                                </a:lnTo>
                                <a:lnTo>
                                  <a:pt x="5886" y="2077"/>
                                </a:lnTo>
                                <a:lnTo>
                                  <a:pt x="6277" y="978"/>
                                </a:lnTo>
                                <a:lnTo>
                                  <a:pt x="6302" y="904"/>
                                </a:lnTo>
                                <a:lnTo>
                                  <a:pt x="6302" y="831"/>
                                </a:lnTo>
                                <a:lnTo>
                                  <a:pt x="6277" y="684"/>
                                </a:lnTo>
                                <a:lnTo>
                                  <a:pt x="6179" y="562"/>
                                </a:lnTo>
                                <a:lnTo>
                                  <a:pt x="6131" y="489"/>
                                </a:lnTo>
                                <a:lnTo>
                                  <a:pt x="6082" y="465"/>
                                </a:lnTo>
                                <a:lnTo>
                                  <a:pt x="5569" y="196"/>
                                </a:lnTo>
                                <a:lnTo>
                                  <a:pt x="5496" y="172"/>
                                </a:lnTo>
                                <a:lnTo>
                                  <a:pt x="5276" y="172"/>
                                </a:lnTo>
                                <a:lnTo>
                                  <a:pt x="5129" y="245"/>
                                </a:lnTo>
                                <a:lnTo>
                                  <a:pt x="5080" y="294"/>
                                </a:lnTo>
                                <a:lnTo>
                                  <a:pt x="5032" y="343"/>
                                </a:lnTo>
                                <a:lnTo>
                                  <a:pt x="4397" y="1319"/>
                                </a:lnTo>
                                <a:lnTo>
                                  <a:pt x="4177" y="1295"/>
                                </a:lnTo>
                                <a:lnTo>
                                  <a:pt x="3981" y="1295"/>
                                </a:lnTo>
                                <a:lnTo>
                                  <a:pt x="3493" y="245"/>
                                </a:lnTo>
                                <a:lnTo>
                                  <a:pt x="3444" y="172"/>
                                </a:lnTo>
                                <a:lnTo>
                                  <a:pt x="3395" y="123"/>
                                </a:lnTo>
                                <a:lnTo>
                                  <a:pt x="3273" y="49"/>
                                </a:lnTo>
                                <a:lnTo>
                                  <a:pt x="3127" y="1"/>
                                </a:lnTo>
                                <a:close/>
                              </a:path>
                            </a:pathLst>
                          </a:custGeom>
                          <a:solidFill>
                            <a:schemeClr val="accent1">
                              <a:lumMod val="50000"/>
                            </a:schemeClr>
                          </a:solidFill>
                          <a:ln>
                            <a:noFill/>
                          </a:ln>
                        </wps:spPr>
                        <wps:bodyPr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097A1E2F" id="Shape 718" o:spid="_x0000_s1026" style="position:absolute;margin-left:303.05pt;margin-top:24.3pt;width:38.4pt;height:27pt;rotation:9213257fd;z-index:251649024;mso-width-relative:margin;mso-height-relative:margin" coordsize="511700,37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">
                <v:shape id="Shape 719" o:spid="_x0000_s1027" style="position:absolute;width:349900;height:349875;visibility:visible;mso-wrap-style:square;v-text-anchor:middle" coordsize="13996,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" path="m6986,4714r220,24l7425,4763r220,49l7841,4885r219,98l8256,5105r171,122l8598,5398r171,171l8891,5740r122,195l9111,6155r73,195l9233,6570r24,220l9257,7010r,219l9233,7425r-49,220l9111,7864r-98,196l8891,8255r-122,196l8598,8622r-171,146l8256,8915r-196,97l7841,9110r-196,73l7425,9232r-219,25l6986,9281r-220,-24l6546,9232r-195,-49l6131,9110r-195,-98l5740,8915,5545,8768,5374,8622,5227,8451,5081,8255r-98,-195l4885,7864r-73,-219l4763,7425r-49,-196l4714,7010r,-220l4763,6570r49,-220l4885,6155r98,-220l5081,5740r146,-171l5374,5398r171,-171l5740,5105r196,-122l6131,4885r220,-73l6546,4763r220,-25l6986,4714xm6497,l6375,25,6253,49r-122,73l6033,196r-97,97l5862,391r-49,122l5789,635,5618,2076r-293,98l5032,2296r-269,122l4495,2565,3347,1661r-122,-73l3103,1539r-123,-25l2736,1514r-146,49l2492,1637r-98,73l1710,2394r-97,97l1564,2614r-49,122l1491,2858r,146l1515,3126r49,123l1637,3346r904,1148l2394,4763r-122,293l2174,5349r-97,293l636,5789r-122,48l392,5886r-123,73l172,6033,99,6155r-49,98l1,6399r,122l1,7474r,146l50,7742r49,122l172,7962r97,98l392,8133r122,49l636,8206r1441,171l2174,8670r98,269l2394,9232r147,269l1637,10649r-73,122l1515,10893r-24,122l1491,11137r24,122l1564,11381r49,123l1710,11601r684,684l2492,12383r98,49l2736,12480r122,25l2980,12505r123,-49l3225,12407r122,-49l4495,11455r268,122l5032,11723r293,98l5618,11919r171,1441l5813,13482r49,122l5936,13726r97,98l6131,13897r122,49l6375,13995r1221,l7743,13946r98,-49l7963,13824r73,-98l8109,13604r49,-122l8183,13360r170,-1441l8647,11821r293,-98l9233,11577r268,-122l10649,12358r98,49l10869,12456r122,49l11138,12505r122,-25l11382,12432r122,-49l11602,12285r684,-684l12359,11504r73,-123l12457,11259r24,-122l12481,11015r-24,-122l12408,10771r-74,-122l11431,9501r146,-269l11699,8939r123,-269l11895,8377r1465,-171l13482,8182r122,-49l13702,8060r98,-98l13873,7864r73,-122l13971,7620r24,-146l13995,6521r-24,-122l13946,6253r-73,-98l13800,6033r-98,-74l13604,5886r-122,-49l13360,5789,11895,5642r-73,-293l11699,5056r-122,-293l11431,4494r903,-1148l12408,3249r49,-123l12481,3004r,-146l12457,2736r-25,-122l12359,2491r-73,-97l11602,1710r-98,-73l11382,1563r-122,-49l10991,1514r-122,25l10747,1588r-98,73l9501,2565,9233,2418,8940,2296,8647,2174r-294,-98l8183,635,8158,513,8109,391r-73,-98l7963,196,7841,122,7743,49,7596,25,7474,,6497,xe" fillcolor="#243255 [1604]" stroked="f">
                  <v:path arrowok="t" o:extrusionok="f" textboxrect="0,0,13996,13995"/>
                </v:shape>
                <v:shape id="Shape 720" o:spid="_x0000_s1028" style="position:absolute;left:312625;top:179500;width:199075;height:199075;visibility:visible;mso-wrap-style:square;v-text-anchor:middle" coordsize="7963,7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" path="m3933,2296r170,25l4274,2321r147,49l4592,2419r146,73l4885,2565r147,98l5154,2785r122,98l5373,3029r74,122l5520,3298r73,146l5618,3615r24,147l5667,3933r,146l5642,4250r-24,171l5569,4568r-73,171l5398,4885r-98,122l5203,5154r-123,98l4958,5349r-146,98l4665,5520r-146,49l4372,5618r-171,24l4055,5667r-171,-25l3713,5642r-147,-48l3395,5545r-146,-74l3102,5398r-146,-98l2833,5178r-122,-97l2614,4934r-74,-122l2467,4665r-73,-146l2369,4348r-48,-147l2321,4030r,-146l2345,3713r24,-171l2418,3395r74,-171l2589,3078r98,-122l2785,2809r122,-97l3029,2614r146,-98l3322,2443r146,-49l3615,2345r171,-24l3933,2296xm3053,1r-73,24l2443,196r-74,24l2296,269r-98,122l2150,538r,73l2150,684r244,1148l2223,1954r-147,147l1002,1686r-74,l831,1661r-147,49l562,1784r-49,48l464,1906,220,2394r-24,73l171,2541r25,171l245,2834r48,73l367,2956r977,635l1319,3786r-24,220l245,4494r-49,25l123,4568,49,4714,,4861r25,73l25,5007r195,538l245,5594r48,73l391,5764r147,49l684,5813,1832,5569r122,171l2101,5887,1710,6986r-24,73l1686,7132r24,147l1783,7401r74,49l1905,7499r513,244l2492,7792r219,l2858,7718r49,-49l2956,7621r635,-977l3810,6668r196,l4494,7718r49,74l4592,7840r122,74l4861,7963r73,l5007,7938r537,-171l5618,7743r49,-49l5764,7572r74,-147l5838,7352r,-73l5593,6131r147,-122l5911,5862r1074,415l7059,6277r73,25l7278,6253r147,-73l7474,6131r49,-73l7767,5545r24,-49l7816,5398r-25,-146l7718,5129r-49,-73l7620,5007,6643,4372r25,-195l6668,3957,7718,3469r73,-25l7865,3395r73,-146l7962,3102r,-73l7962,2956,7767,2419r-24,-74l7694,2296r-122,-97l7449,2150r-171,l6155,2394,6033,2223,5886,2077,6277,978r25,-74l6302,831,6277,684,6179,562r-48,-73l6082,465,5569,196r-73,-24l5276,172r-147,73l5080,294r-48,49l4397,1319r-220,-24l3981,1295,3493,245r-49,-73l3395,123,3273,49,3127,1r-74,xe" fillcolor="#243255 [1604]" stroked="f">
                  <v:path arrowok="t" o:extrusionok="f" textboxrect="0,0,7963,7963"/>
                </v:shape>
              </v:group>
            </w:pict>
          </mc:Fallback>
        </mc:AlternateContent>
      </w:r>
      <w:r w:rsidR="001F5AC7" w:rsidRPr="00FB0272">
        <w:rPr>
          <w:rFonts w:ascii="Lobster Two" w:hAnsi="Lobster Two"/>
          <w:color w:val="253356" w:themeColor="accent1" w:themeShade="80"/>
          <w:sz w:val="96"/>
          <w:szCs w:val="112"/>
          <w:lang w:val="es-AR"/>
        </w:rPr>
        <w:t>Índice</w:t>
      </w:r>
    </w:p>
    <w:sdt>
      <w:sdtPr>
        <w:rPr>
          <w:rFonts w:eastAsia="Calibri"/>
          <w:b w:val="0"/>
          <w:bCs w:val="0"/>
          <w:color w:val="auto"/>
          <w:sz w:val="22"/>
          <w:szCs w:val="22"/>
          <w:lang w:eastAsia="en-US"/>
        </w:rPr>
        <w:id w:val="526385360"/>
        <w:docPartObj>
          <w:docPartGallery w:val="Table of Contents"/>
          <w:docPartUnique/>
        </w:docPartObj>
      </w:sdtPr>
      <w:sdtEndPr>
        <w:rPr>
          <w:noProof/>
        </w:rPr>
      </w:sdtEndPr>
      <w:sdtContent>
        <w:p w:rsidR="000D05D2" w:rsidRDefault="000D05D2">
          <w:pPr>
            <w:pStyle w:val="TtuloTDC"/>
          </w:pPr>
        </w:p>
        <w:p w:rsidR="002314A0" w:rsidRDefault="000D05D2">
          <w:pPr>
            <w:pStyle w:val="TDC1"/>
            <w:tabs>
              <w:tab w:val="right" w:leader="dot" w:pos="9743"/>
            </w:tabs>
            <w:rPr>
              <w:rFonts w:asciiTheme="minorHAnsi" w:eastAsiaTheme="minorEastAsia" w:hAnsiTheme="minorHAnsi" w:cstheme="minorBidi"/>
              <w:noProof/>
              <w:lang w:val="es-ES" w:eastAsia="es-ES"/>
            </w:rPr>
          </w:pPr>
          <w:r w:rsidRPr="00601296">
            <w:rPr>
              <w:sz w:val="24"/>
              <w:szCs w:val="24"/>
            </w:rPr>
            <w:fldChar w:fldCharType="begin"/>
          </w:r>
          <w:r w:rsidRPr="00601296">
            <w:rPr>
              <w:sz w:val="24"/>
              <w:szCs w:val="24"/>
            </w:rPr>
            <w:instrText xml:space="preserve"> TOC \o "1-3" \h \z \u </w:instrText>
          </w:r>
          <w:r w:rsidRPr="00601296">
            <w:rPr>
              <w:sz w:val="24"/>
              <w:szCs w:val="24"/>
            </w:rPr>
            <w:fldChar w:fldCharType="separate"/>
          </w:r>
          <w:hyperlink w:anchor="_Toc61141699" w:history="1">
            <w:r w:rsidR="002314A0" w:rsidRPr="00A339D0">
              <w:rPr>
                <w:rStyle w:val="Hipervnculo"/>
                <w:rFonts w:ascii="Alegreya Sans SC Medium" w:hAnsi="Alegreya Sans SC Medium"/>
                <w:noProof/>
                <w:lang w:val="es-ES"/>
              </w:rPr>
              <w:t>Detalles del proyecto</w:t>
            </w:r>
            <w:r w:rsidR="002314A0">
              <w:rPr>
                <w:noProof/>
                <w:webHidden/>
              </w:rPr>
              <w:tab/>
            </w:r>
            <w:r w:rsidR="002314A0">
              <w:rPr>
                <w:noProof/>
                <w:webHidden/>
              </w:rPr>
              <w:fldChar w:fldCharType="begin"/>
            </w:r>
            <w:r w:rsidR="002314A0">
              <w:rPr>
                <w:noProof/>
                <w:webHidden/>
              </w:rPr>
              <w:instrText xml:space="preserve"> PAGEREF _Toc61141699 \h </w:instrText>
            </w:r>
            <w:r w:rsidR="002314A0">
              <w:rPr>
                <w:noProof/>
                <w:webHidden/>
              </w:rPr>
            </w:r>
            <w:r w:rsidR="002314A0">
              <w:rPr>
                <w:noProof/>
                <w:webHidden/>
              </w:rPr>
              <w:fldChar w:fldCharType="separate"/>
            </w:r>
            <w:r w:rsidR="002314A0">
              <w:rPr>
                <w:noProof/>
                <w:webHidden/>
              </w:rPr>
              <w:t>3</w:t>
            </w:r>
            <w:r w:rsidR="002314A0">
              <w:rPr>
                <w:noProof/>
                <w:webHidden/>
              </w:rPr>
              <w:fldChar w:fldCharType="end"/>
            </w:r>
          </w:hyperlink>
        </w:p>
        <w:p w:rsidR="002314A0" w:rsidRDefault="002314A0">
          <w:pPr>
            <w:pStyle w:val="TDC3"/>
            <w:tabs>
              <w:tab w:val="right" w:leader="dot" w:pos="9743"/>
            </w:tabs>
            <w:rPr>
              <w:rFonts w:asciiTheme="minorHAnsi" w:eastAsiaTheme="minorEastAsia" w:hAnsiTheme="minorHAnsi" w:cstheme="minorBidi"/>
              <w:noProof/>
              <w:lang w:val="es-ES" w:eastAsia="es-ES"/>
            </w:rPr>
          </w:pPr>
          <w:hyperlink w:anchor="_Toc61141700" w:history="1">
            <w:r w:rsidRPr="00A339D0">
              <w:rPr>
                <w:rStyle w:val="Hipervnculo"/>
                <w:rFonts w:ascii="Cambria Math" w:hAnsi="Cambria Math" w:cs="Cambria Math"/>
                <w:noProof/>
              </w:rPr>
              <w:t xml:space="preserve">▶ </w:t>
            </w:r>
            <w:r w:rsidRPr="00A339D0">
              <w:rPr>
                <w:rStyle w:val="Hipervnculo"/>
                <w:rFonts w:ascii="Alegreya Sans SC Medium" w:hAnsi="Alegreya Sans SC Medium"/>
                <w:noProof/>
                <w:lang w:val="es-ES"/>
              </w:rPr>
              <w:t>Título</w:t>
            </w:r>
            <w:r>
              <w:rPr>
                <w:noProof/>
                <w:webHidden/>
              </w:rPr>
              <w:tab/>
            </w:r>
            <w:r>
              <w:rPr>
                <w:noProof/>
                <w:webHidden/>
              </w:rPr>
              <w:fldChar w:fldCharType="begin"/>
            </w:r>
            <w:r>
              <w:rPr>
                <w:noProof/>
                <w:webHidden/>
              </w:rPr>
              <w:instrText xml:space="preserve"> PAGEREF _Toc61141700 \h </w:instrText>
            </w:r>
            <w:r>
              <w:rPr>
                <w:noProof/>
                <w:webHidden/>
              </w:rPr>
            </w:r>
            <w:r>
              <w:rPr>
                <w:noProof/>
                <w:webHidden/>
              </w:rPr>
              <w:fldChar w:fldCharType="separate"/>
            </w:r>
            <w:r>
              <w:rPr>
                <w:noProof/>
                <w:webHidden/>
              </w:rPr>
              <w:t>3</w:t>
            </w:r>
            <w:r>
              <w:rPr>
                <w:noProof/>
                <w:webHidden/>
              </w:rPr>
              <w:fldChar w:fldCharType="end"/>
            </w:r>
          </w:hyperlink>
        </w:p>
        <w:p w:rsidR="002314A0" w:rsidRDefault="002314A0">
          <w:pPr>
            <w:pStyle w:val="TDC3"/>
            <w:tabs>
              <w:tab w:val="right" w:leader="dot" w:pos="9743"/>
            </w:tabs>
            <w:rPr>
              <w:rFonts w:asciiTheme="minorHAnsi" w:eastAsiaTheme="minorEastAsia" w:hAnsiTheme="minorHAnsi" w:cstheme="minorBidi"/>
              <w:noProof/>
              <w:lang w:val="es-ES" w:eastAsia="es-ES"/>
            </w:rPr>
          </w:pPr>
          <w:hyperlink w:anchor="_Toc61141701" w:history="1">
            <w:r w:rsidRPr="00A339D0">
              <w:rPr>
                <w:rStyle w:val="Hipervnculo"/>
                <w:rFonts w:ascii="Cambria Math" w:hAnsi="Cambria Math" w:cs="Cambria Math"/>
                <w:noProof/>
              </w:rPr>
              <w:t xml:space="preserve">▶ </w:t>
            </w:r>
            <w:r w:rsidRPr="00A339D0">
              <w:rPr>
                <w:rStyle w:val="Hipervnculo"/>
                <w:rFonts w:ascii="Alegreya Sans SC Medium" w:hAnsi="Alegreya Sans SC Medium"/>
                <w:noProof/>
                <w:lang w:val="es-ES"/>
              </w:rPr>
              <w:t>Integrantes</w:t>
            </w:r>
            <w:r>
              <w:rPr>
                <w:noProof/>
                <w:webHidden/>
              </w:rPr>
              <w:tab/>
            </w:r>
            <w:r>
              <w:rPr>
                <w:noProof/>
                <w:webHidden/>
              </w:rPr>
              <w:fldChar w:fldCharType="begin"/>
            </w:r>
            <w:r>
              <w:rPr>
                <w:noProof/>
                <w:webHidden/>
              </w:rPr>
              <w:instrText xml:space="preserve"> PAGEREF _Toc61141701 \h </w:instrText>
            </w:r>
            <w:r>
              <w:rPr>
                <w:noProof/>
                <w:webHidden/>
              </w:rPr>
            </w:r>
            <w:r>
              <w:rPr>
                <w:noProof/>
                <w:webHidden/>
              </w:rPr>
              <w:fldChar w:fldCharType="separate"/>
            </w:r>
            <w:r>
              <w:rPr>
                <w:noProof/>
                <w:webHidden/>
              </w:rPr>
              <w:t>3</w:t>
            </w:r>
            <w:r>
              <w:rPr>
                <w:noProof/>
                <w:webHidden/>
              </w:rPr>
              <w:fldChar w:fldCharType="end"/>
            </w:r>
          </w:hyperlink>
        </w:p>
        <w:p w:rsidR="002314A0" w:rsidRDefault="002314A0">
          <w:pPr>
            <w:pStyle w:val="TDC3"/>
            <w:tabs>
              <w:tab w:val="right" w:leader="dot" w:pos="9743"/>
            </w:tabs>
            <w:rPr>
              <w:rFonts w:asciiTheme="minorHAnsi" w:eastAsiaTheme="minorEastAsia" w:hAnsiTheme="minorHAnsi" w:cstheme="minorBidi"/>
              <w:noProof/>
              <w:lang w:val="es-ES" w:eastAsia="es-ES"/>
            </w:rPr>
          </w:pPr>
          <w:hyperlink w:anchor="_Toc61141702" w:history="1">
            <w:r w:rsidRPr="00A339D0">
              <w:rPr>
                <w:rStyle w:val="Hipervnculo"/>
                <w:rFonts w:ascii="Cambria Math" w:hAnsi="Cambria Math" w:cs="Cambria Math"/>
                <w:noProof/>
              </w:rPr>
              <w:t xml:space="preserve">▶ </w:t>
            </w:r>
            <w:r w:rsidRPr="00A339D0">
              <w:rPr>
                <w:rStyle w:val="Hipervnculo"/>
                <w:rFonts w:ascii="Alegreya Sans SC Medium" w:hAnsi="Alegreya Sans SC Medium"/>
                <w:noProof/>
                <w:lang w:val="es-ES"/>
              </w:rPr>
              <w:t>Breve descripción</w:t>
            </w:r>
            <w:r>
              <w:rPr>
                <w:noProof/>
                <w:webHidden/>
              </w:rPr>
              <w:tab/>
            </w:r>
            <w:r>
              <w:rPr>
                <w:noProof/>
                <w:webHidden/>
              </w:rPr>
              <w:fldChar w:fldCharType="begin"/>
            </w:r>
            <w:r>
              <w:rPr>
                <w:noProof/>
                <w:webHidden/>
              </w:rPr>
              <w:instrText xml:space="preserve"> PAGEREF _Toc61141702 \h </w:instrText>
            </w:r>
            <w:r>
              <w:rPr>
                <w:noProof/>
                <w:webHidden/>
              </w:rPr>
            </w:r>
            <w:r>
              <w:rPr>
                <w:noProof/>
                <w:webHidden/>
              </w:rPr>
              <w:fldChar w:fldCharType="separate"/>
            </w:r>
            <w:r>
              <w:rPr>
                <w:noProof/>
                <w:webHidden/>
              </w:rPr>
              <w:t>3</w:t>
            </w:r>
            <w:r>
              <w:rPr>
                <w:noProof/>
                <w:webHidden/>
              </w:rPr>
              <w:fldChar w:fldCharType="end"/>
            </w:r>
          </w:hyperlink>
        </w:p>
        <w:p w:rsidR="002314A0" w:rsidRDefault="002314A0">
          <w:pPr>
            <w:pStyle w:val="TDC3"/>
            <w:tabs>
              <w:tab w:val="right" w:leader="dot" w:pos="9743"/>
            </w:tabs>
            <w:rPr>
              <w:rFonts w:asciiTheme="minorHAnsi" w:eastAsiaTheme="minorEastAsia" w:hAnsiTheme="minorHAnsi" w:cstheme="minorBidi"/>
              <w:noProof/>
              <w:lang w:val="es-ES" w:eastAsia="es-ES"/>
            </w:rPr>
          </w:pPr>
          <w:hyperlink w:anchor="_Toc61141703" w:history="1">
            <w:r w:rsidRPr="00A339D0">
              <w:rPr>
                <w:rStyle w:val="Hipervnculo"/>
                <w:rFonts w:ascii="Cambria Math" w:hAnsi="Cambria Math" w:cs="Cambria Math"/>
                <w:noProof/>
              </w:rPr>
              <w:t xml:space="preserve">▶ </w:t>
            </w:r>
            <w:r w:rsidRPr="00A339D0">
              <w:rPr>
                <w:rStyle w:val="Hipervnculo"/>
                <w:rFonts w:ascii="Alegreya Sans SC Medium" w:hAnsi="Alegreya Sans SC Medium"/>
                <w:noProof/>
                <w:lang w:val="es-ES"/>
              </w:rPr>
              <w:t>Herramientas colaborativas</w:t>
            </w:r>
            <w:r>
              <w:rPr>
                <w:noProof/>
                <w:webHidden/>
              </w:rPr>
              <w:tab/>
            </w:r>
            <w:r>
              <w:rPr>
                <w:noProof/>
                <w:webHidden/>
              </w:rPr>
              <w:fldChar w:fldCharType="begin"/>
            </w:r>
            <w:r>
              <w:rPr>
                <w:noProof/>
                <w:webHidden/>
              </w:rPr>
              <w:instrText xml:space="preserve"> PAGEREF _Toc61141703 \h </w:instrText>
            </w:r>
            <w:r>
              <w:rPr>
                <w:noProof/>
                <w:webHidden/>
              </w:rPr>
            </w:r>
            <w:r>
              <w:rPr>
                <w:noProof/>
                <w:webHidden/>
              </w:rPr>
              <w:fldChar w:fldCharType="separate"/>
            </w:r>
            <w:r>
              <w:rPr>
                <w:noProof/>
                <w:webHidden/>
              </w:rPr>
              <w:t>3</w:t>
            </w:r>
            <w:r>
              <w:rPr>
                <w:noProof/>
                <w:webHidden/>
              </w:rPr>
              <w:fldChar w:fldCharType="end"/>
            </w:r>
          </w:hyperlink>
        </w:p>
        <w:p w:rsidR="002314A0" w:rsidRDefault="002314A0">
          <w:pPr>
            <w:pStyle w:val="TDC3"/>
            <w:tabs>
              <w:tab w:val="right" w:leader="dot" w:pos="9743"/>
            </w:tabs>
            <w:rPr>
              <w:rFonts w:asciiTheme="minorHAnsi" w:eastAsiaTheme="minorEastAsia" w:hAnsiTheme="minorHAnsi" w:cstheme="minorBidi"/>
              <w:noProof/>
              <w:lang w:val="es-ES" w:eastAsia="es-ES"/>
            </w:rPr>
          </w:pPr>
          <w:hyperlink w:anchor="_Toc61141704" w:history="1">
            <w:r w:rsidRPr="00A339D0">
              <w:rPr>
                <w:rStyle w:val="Hipervnculo"/>
                <w:rFonts w:ascii="Cambria Math" w:hAnsi="Cambria Math" w:cs="Cambria Math"/>
                <w:noProof/>
              </w:rPr>
              <w:t xml:space="preserve">▶ </w:t>
            </w:r>
            <w:r w:rsidRPr="00A339D0">
              <w:rPr>
                <w:rStyle w:val="Hipervnculo"/>
                <w:rFonts w:ascii="Alegreya Sans SC Medium" w:hAnsi="Alegreya Sans SC Medium"/>
                <w:noProof/>
                <w:lang w:val="es-ES"/>
              </w:rPr>
              <w:t>Descripción de la funcionalidad esperada</w:t>
            </w:r>
            <w:r>
              <w:rPr>
                <w:noProof/>
                <w:webHidden/>
              </w:rPr>
              <w:tab/>
            </w:r>
            <w:r>
              <w:rPr>
                <w:noProof/>
                <w:webHidden/>
              </w:rPr>
              <w:fldChar w:fldCharType="begin"/>
            </w:r>
            <w:r>
              <w:rPr>
                <w:noProof/>
                <w:webHidden/>
              </w:rPr>
              <w:instrText xml:space="preserve"> PAGEREF _Toc61141704 \h </w:instrText>
            </w:r>
            <w:r>
              <w:rPr>
                <w:noProof/>
                <w:webHidden/>
              </w:rPr>
            </w:r>
            <w:r>
              <w:rPr>
                <w:noProof/>
                <w:webHidden/>
              </w:rPr>
              <w:fldChar w:fldCharType="separate"/>
            </w:r>
            <w:r>
              <w:rPr>
                <w:noProof/>
                <w:webHidden/>
              </w:rPr>
              <w:t>3</w:t>
            </w:r>
            <w:r>
              <w:rPr>
                <w:noProof/>
                <w:webHidden/>
              </w:rPr>
              <w:fldChar w:fldCharType="end"/>
            </w:r>
          </w:hyperlink>
        </w:p>
        <w:p w:rsidR="002314A0" w:rsidRDefault="002314A0">
          <w:pPr>
            <w:pStyle w:val="TDC3"/>
            <w:tabs>
              <w:tab w:val="right" w:leader="dot" w:pos="9743"/>
            </w:tabs>
            <w:rPr>
              <w:rFonts w:asciiTheme="minorHAnsi" w:eastAsiaTheme="minorEastAsia" w:hAnsiTheme="minorHAnsi" w:cstheme="minorBidi"/>
              <w:noProof/>
              <w:lang w:val="es-ES" w:eastAsia="es-ES"/>
            </w:rPr>
          </w:pPr>
          <w:hyperlink w:anchor="_Toc61141705" w:history="1">
            <w:r w:rsidRPr="00A339D0">
              <w:rPr>
                <w:rStyle w:val="Hipervnculo"/>
                <w:rFonts w:ascii="Cambria Math" w:hAnsi="Cambria Math" w:cs="Cambria Math"/>
                <w:noProof/>
              </w:rPr>
              <w:t xml:space="preserve">▶ </w:t>
            </w:r>
            <w:r w:rsidRPr="00A339D0">
              <w:rPr>
                <w:rStyle w:val="Hipervnculo"/>
                <w:rFonts w:ascii="Alegreya Sans SC Medium" w:hAnsi="Alegreya Sans SC Medium"/>
                <w:noProof/>
                <w:lang w:val="es-ES"/>
              </w:rPr>
              <w:t>Casos de uso/historias de usuario</w:t>
            </w:r>
            <w:r>
              <w:rPr>
                <w:noProof/>
                <w:webHidden/>
              </w:rPr>
              <w:tab/>
            </w:r>
            <w:r>
              <w:rPr>
                <w:noProof/>
                <w:webHidden/>
              </w:rPr>
              <w:fldChar w:fldCharType="begin"/>
            </w:r>
            <w:r>
              <w:rPr>
                <w:noProof/>
                <w:webHidden/>
              </w:rPr>
              <w:instrText xml:space="preserve"> PAGEREF _Toc61141705 \h </w:instrText>
            </w:r>
            <w:r>
              <w:rPr>
                <w:noProof/>
                <w:webHidden/>
              </w:rPr>
            </w:r>
            <w:r>
              <w:rPr>
                <w:noProof/>
                <w:webHidden/>
              </w:rPr>
              <w:fldChar w:fldCharType="separate"/>
            </w:r>
            <w:r>
              <w:rPr>
                <w:noProof/>
                <w:webHidden/>
              </w:rPr>
              <w:t>4</w:t>
            </w:r>
            <w:r>
              <w:rPr>
                <w:noProof/>
                <w:webHidden/>
              </w:rPr>
              <w:fldChar w:fldCharType="end"/>
            </w:r>
          </w:hyperlink>
        </w:p>
        <w:p w:rsidR="002314A0" w:rsidRDefault="002314A0">
          <w:pPr>
            <w:pStyle w:val="TDC3"/>
            <w:tabs>
              <w:tab w:val="right" w:leader="dot" w:pos="9743"/>
            </w:tabs>
            <w:rPr>
              <w:rFonts w:asciiTheme="minorHAnsi" w:eastAsiaTheme="minorEastAsia" w:hAnsiTheme="minorHAnsi" w:cstheme="minorBidi"/>
              <w:noProof/>
              <w:lang w:val="es-ES" w:eastAsia="es-ES"/>
            </w:rPr>
          </w:pPr>
          <w:hyperlink w:anchor="_Toc61141706" w:history="1">
            <w:r w:rsidRPr="00A339D0">
              <w:rPr>
                <w:rStyle w:val="Hipervnculo"/>
                <w:rFonts w:ascii="Cambria Math" w:hAnsi="Cambria Math" w:cs="Cambria Math"/>
                <w:noProof/>
              </w:rPr>
              <w:t xml:space="preserve">▶ </w:t>
            </w:r>
            <w:r w:rsidRPr="00A339D0">
              <w:rPr>
                <w:rStyle w:val="Hipervnculo"/>
                <w:rFonts w:ascii="Alegreya Sans SC Medium" w:hAnsi="Alegreya Sans SC Medium"/>
                <w:noProof/>
                <w:lang w:val="es-ES"/>
              </w:rPr>
              <w:t>URL del prototipo realizado mediante POP de Marvel</w:t>
            </w:r>
            <w:r>
              <w:rPr>
                <w:noProof/>
                <w:webHidden/>
              </w:rPr>
              <w:tab/>
            </w:r>
            <w:r>
              <w:rPr>
                <w:noProof/>
                <w:webHidden/>
              </w:rPr>
              <w:fldChar w:fldCharType="begin"/>
            </w:r>
            <w:r>
              <w:rPr>
                <w:noProof/>
                <w:webHidden/>
              </w:rPr>
              <w:instrText xml:space="preserve"> PAGEREF _Toc61141706 \h </w:instrText>
            </w:r>
            <w:r>
              <w:rPr>
                <w:noProof/>
                <w:webHidden/>
              </w:rPr>
            </w:r>
            <w:r>
              <w:rPr>
                <w:noProof/>
                <w:webHidden/>
              </w:rPr>
              <w:fldChar w:fldCharType="separate"/>
            </w:r>
            <w:r>
              <w:rPr>
                <w:noProof/>
                <w:webHidden/>
              </w:rPr>
              <w:t>5</w:t>
            </w:r>
            <w:r>
              <w:rPr>
                <w:noProof/>
                <w:webHidden/>
              </w:rPr>
              <w:fldChar w:fldCharType="end"/>
            </w:r>
          </w:hyperlink>
        </w:p>
        <w:p w:rsidR="002314A0" w:rsidRDefault="002314A0">
          <w:pPr>
            <w:pStyle w:val="TDC3"/>
            <w:tabs>
              <w:tab w:val="right" w:leader="dot" w:pos="9743"/>
            </w:tabs>
            <w:rPr>
              <w:rFonts w:asciiTheme="minorHAnsi" w:eastAsiaTheme="minorEastAsia" w:hAnsiTheme="minorHAnsi" w:cstheme="minorBidi"/>
              <w:noProof/>
              <w:lang w:val="es-ES" w:eastAsia="es-ES"/>
            </w:rPr>
          </w:pPr>
          <w:hyperlink w:anchor="_Toc61141707" w:history="1">
            <w:r w:rsidRPr="00A339D0">
              <w:rPr>
                <w:rStyle w:val="Hipervnculo"/>
                <w:rFonts w:ascii="Cambria Math" w:hAnsi="Cambria Math" w:cs="Cambria Math"/>
                <w:noProof/>
              </w:rPr>
              <w:t xml:space="preserve">▶ </w:t>
            </w:r>
            <w:r w:rsidRPr="00A339D0">
              <w:rPr>
                <w:rStyle w:val="Hipervnculo"/>
                <w:rFonts w:ascii="Alegreya Sans SC Medium" w:hAnsi="Alegreya Sans SC Medium"/>
                <w:noProof/>
                <w:lang w:val="es-ES"/>
              </w:rPr>
              <w:t>Conjunto de imágenes utilizadas para crear el prototipo</w:t>
            </w:r>
            <w:r>
              <w:rPr>
                <w:noProof/>
                <w:webHidden/>
              </w:rPr>
              <w:tab/>
            </w:r>
            <w:r>
              <w:rPr>
                <w:noProof/>
                <w:webHidden/>
              </w:rPr>
              <w:fldChar w:fldCharType="begin"/>
            </w:r>
            <w:r>
              <w:rPr>
                <w:noProof/>
                <w:webHidden/>
              </w:rPr>
              <w:instrText xml:space="preserve"> PAGEREF _Toc61141707 \h </w:instrText>
            </w:r>
            <w:r>
              <w:rPr>
                <w:noProof/>
                <w:webHidden/>
              </w:rPr>
            </w:r>
            <w:r>
              <w:rPr>
                <w:noProof/>
                <w:webHidden/>
              </w:rPr>
              <w:fldChar w:fldCharType="separate"/>
            </w:r>
            <w:r>
              <w:rPr>
                <w:noProof/>
                <w:webHidden/>
              </w:rPr>
              <w:t>5</w:t>
            </w:r>
            <w:r>
              <w:rPr>
                <w:noProof/>
                <w:webHidden/>
              </w:rPr>
              <w:fldChar w:fldCharType="end"/>
            </w:r>
          </w:hyperlink>
        </w:p>
        <w:p w:rsidR="002314A0" w:rsidRDefault="002314A0">
          <w:pPr>
            <w:pStyle w:val="TDC1"/>
            <w:tabs>
              <w:tab w:val="right" w:leader="dot" w:pos="9743"/>
            </w:tabs>
            <w:rPr>
              <w:rFonts w:asciiTheme="minorHAnsi" w:eastAsiaTheme="minorEastAsia" w:hAnsiTheme="minorHAnsi" w:cstheme="minorBidi"/>
              <w:noProof/>
              <w:lang w:val="es-ES" w:eastAsia="es-ES"/>
            </w:rPr>
          </w:pPr>
          <w:hyperlink w:anchor="_Toc61141708" w:history="1">
            <w:r w:rsidRPr="00A339D0">
              <w:rPr>
                <w:rStyle w:val="Hipervnculo"/>
                <w:rFonts w:ascii="Alegreya Sans SC Medium" w:hAnsi="Alegreya Sans SC Medium"/>
                <w:noProof/>
                <w:lang w:val="es-ES"/>
              </w:rPr>
              <w:t>Manual de usuario</w:t>
            </w:r>
            <w:r>
              <w:rPr>
                <w:noProof/>
                <w:webHidden/>
              </w:rPr>
              <w:tab/>
            </w:r>
            <w:r>
              <w:rPr>
                <w:noProof/>
                <w:webHidden/>
              </w:rPr>
              <w:fldChar w:fldCharType="begin"/>
            </w:r>
            <w:r>
              <w:rPr>
                <w:noProof/>
                <w:webHidden/>
              </w:rPr>
              <w:instrText xml:space="preserve"> PAGEREF _Toc61141708 \h </w:instrText>
            </w:r>
            <w:r>
              <w:rPr>
                <w:noProof/>
                <w:webHidden/>
              </w:rPr>
            </w:r>
            <w:r>
              <w:rPr>
                <w:noProof/>
                <w:webHidden/>
              </w:rPr>
              <w:fldChar w:fldCharType="separate"/>
            </w:r>
            <w:r>
              <w:rPr>
                <w:noProof/>
                <w:webHidden/>
              </w:rPr>
              <w:t>8</w:t>
            </w:r>
            <w:r>
              <w:rPr>
                <w:noProof/>
                <w:webHidden/>
              </w:rPr>
              <w:fldChar w:fldCharType="end"/>
            </w:r>
          </w:hyperlink>
        </w:p>
        <w:p w:rsidR="002314A0" w:rsidRDefault="002314A0">
          <w:pPr>
            <w:pStyle w:val="TDC3"/>
            <w:tabs>
              <w:tab w:val="right" w:leader="dot" w:pos="9743"/>
            </w:tabs>
            <w:rPr>
              <w:rFonts w:asciiTheme="minorHAnsi" w:eastAsiaTheme="minorEastAsia" w:hAnsiTheme="minorHAnsi" w:cstheme="minorBidi"/>
              <w:noProof/>
              <w:lang w:val="es-ES" w:eastAsia="es-ES"/>
            </w:rPr>
          </w:pPr>
          <w:hyperlink w:anchor="_Toc61141709" w:history="1">
            <w:r w:rsidRPr="00A339D0">
              <w:rPr>
                <w:rStyle w:val="Hipervnculo"/>
                <w:rFonts w:ascii="Cambria Math" w:hAnsi="Cambria Math" w:cs="Cambria Math"/>
                <w:noProof/>
              </w:rPr>
              <w:t xml:space="preserve">▶ </w:t>
            </w:r>
            <w:r w:rsidRPr="00A339D0">
              <w:rPr>
                <w:rStyle w:val="Hipervnculo"/>
                <w:rFonts w:ascii="Alegreya Sans SC Medium" w:hAnsi="Alegreya Sans SC Medium"/>
                <w:noProof/>
                <w:lang w:val="es-ES"/>
              </w:rPr>
              <w:t>Creación de una nueva cuenta e inicio de sesión</w:t>
            </w:r>
            <w:r>
              <w:rPr>
                <w:noProof/>
                <w:webHidden/>
              </w:rPr>
              <w:tab/>
            </w:r>
            <w:r>
              <w:rPr>
                <w:noProof/>
                <w:webHidden/>
              </w:rPr>
              <w:fldChar w:fldCharType="begin"/>
            </w:r>
            <w:r>
              <w:rPr>
                <w:noProof/>
                <w:webHidden/>
              </w:rPr>
              <w:instrText xml:space="preserve"> PAGEREF _Toc61141709 \h </w:instrText>
            </w:r>
            <w:r>
              <w:rPr>
                <w:noProof/>
                <w:webHidden/>
              </w:rPr>
            </w:r>
            <w:r>
              <w:rPr>
                <w:noProof/>
                <w:webHidden/>
              </w:rPr>
              <w:fldChar w:fldCharType="separate"/>
            </w:r>
            <w:r>
              <w:rPr>
                <w:noProof/>
                <w:webHidden/>
              </w:rPr>
              <w:t>8</w:t>
            </w:r>
            <w:r>
              <w:rPr>
                <w:noProof/>
                <w:webHidden/>
              </w:rPr>
              <w:fldChar w:fldCharType="end"/>
            </w:r>
          </w:hyperlink>
        </w:p>
        <w:p w:rsidR="002314A0" w:rsidRDefault="002314A0">
          <w:pPr>
            <w:pStyle w:val="TDC3"/>
            <w:tabs>
              <w:tab w:val="right" w:leader="dot" w:pos="9743"/>
            </w:tabs>
            <w:rPr>
              <w:rFonts w:asciiTheme="minorHAnsi" w:eastAsiaTheme="minorEastAsia" w:hAnsiTheme="minorHAnsi" w:cstheme="minorBidi"/>
              <w:noProof/>
              <w:lang w:val="es-ES" w:eastAsia="es-ES"/>
            </w:rPr>
          </w:pPr>
          <w:hyperlink w:anchor="_Toc61141710" w:history="1">
            <w:r w:rsidRPr="00A339D0">
              <w:rPr>
                <w:rStyle w:val="Hipervnculo"/>
                <w:rFonts w:ascii="Cambria Math" w:hAnsi="Cambria Math" w:cs="Cambria Math"/>
                <w:noProof/>
              </w:rPr>
              <w:t xml:space="preserve">▶ </w:t>
            </w:r>
            <w:r w:rsidRPr="00A339D0">
              <w:rPr>
                <w:rStyle w:val="Hipervnculo"/>
                <w:rFonts w:ascii="Alegreya Sans SC Medium" w:hAnsi="Alegreya Sans SC Medium"/>
                <w:noProof/>
                <w:lang w:val="es-ES"/>
              </w:rPr>
              <w:t>Visualización, marcado y creación de tareas</w:t>
            </w:r>
            <w:r>
              <w:rPr>
                <w:noProof/>
                <w:webHidden/>
              </w:rPr>
              <w:tab/>
            </w:r>
            <w:r>
              <w:rPr>
                <w:noProof/>
                <w:webHidden/>
              </w:rPr>
              <w:fldChar w:fldCharType="begin"/>
            </w:r>
            <w:r>
              <w:rPr>
                <w:noProof/>
                <w:webHidden/>
              </w:rPr>
              <w:instrText xml:space="preserve"> PAGEREF _Toc61141710 \h </w:instrText>
            </w:r>
            <w:r>
              <w:rPr>
                <w:noProof/>
                <w:webHidden/>
              </w:rPr>
            </w:r>
            <w:r>
              <w:rPr>
                <w:noProof/>
                <w:webHidden/>
              </w:rPr>
              <w:fldChar w:fldCharType="separate"/>
            </w:r>
            <w:r>
              <w:rPr>
                <w:noProof/>
                <w:webHidden/>
              </w:rPr>
              <w:t>9</w:t>
            </w:r>
            <w:r>
              <w:rPr>
                <w:noProof/>
                <w:webHidden/>
              </w:rPr>
              <w:fldChar w:fldCharType="end"/>
            </w:r>
          </w:hyperlink>
        </w:p>
        <w:p w:rsidR="002314A0" w:rsidRDefault="002314A0">
          <w:pPr>
            <w:pStyle w:val="TDC3"/>
            <w:tabs>
              <w:tab w:val="right" w:leader="dot" w:pos="9743"/>
            </w:tabs>
            <w:rPr>
              <w:rFonts w:asciiTheme="minorHAnsi" w:eastAsiaTheme="minorEastAsia" w:hAnsiTheme="minorHAnsi" w:cstheme="minorBidi"/>
              <w:noProof/>
              <w:lang w:val="es-ES" w:eastAsia="es-ES"/>
            </w:rPr>
          </w:pPr>
          <w:hyperlink w:anchor="_Toc61141711" w:history="1">
            <w:r w:rsidRPr="00A339D0">
              <w:rPr>
                <w:rStyle w:val="Hipervnculo"/>
                <w:rFonts w:ascii="Cambria Math" w:hAnsi="Cambria Math" w:cs="Cambria Math"/>
                <w:noProof/>
              </w:rPr>
              <w:t xml:space="preserve">▶ </w:t>
            </w:r>
            <w:r w:rsidRPr="00A339D0">
              <w:rPr>
                <w:rStyle w:val="Hipervnculo"/>
                <w:rFonts w:ascii="Alegreya Sans SC Medium" w:hAnsi="Alegreya Sans SC Medium"/>
                <w:noProof/>
                <w:lang w:val="es-ES"/>
              </w:rPr>
              <w:t>Visualización de geolocalización, lugares conocidos y ruta</w:t>
            </w:r>
            <w:r>
              <w:rPr>
                <w:noProof/>
                <w:webHidden/>
              </w:rPr>
              <w:tab/>
            </w:r>
            <w:r>
              <w:rPr>
                <w:noProof/>
                <w:webHidden/>
              </w:rPr>
              <w:fldChar w:fldCharType="begin"/>
            </w:r>
            <w:r>
              <w:rPr>
                <w:noProof/>
                <w:webHidden/>
              </w:rPr>
              <w:instrText xml:space="preserve"> PAGEREF _Toc61141711 \h </w:instrText>
            </w:r>
            <w:r>
              <w:rPr>
                <w:noProof/>
                <w:webHidden/>
              </w:rPr>
            </w:r>
            <w:r>
              <w:rPr>
                <w:noProof/>
                <w:webHidden/>
              </w:rPr>
              <w:fldChar w:fldCharType="separate"/>
            </w:r>
            <w:r>
              <w:rPr>
                <w:noProof/>
                <w:webHidden/>
              </w:rPr>
              <w:t>11</w:t>
            </w:r>
            <w:r>
              <w:rPr>
                <w:noProof/>
                <w:webHidden/>
              </w:rPr>
              <w:fldChar w:fldCharType="end"/>
            </w:r>
          </w:hyperlink>
        </w:p>
        <w:p w:rsidR="002314A0" w:rsidRDefault="002314A0">
          <w:pPr>
            <w:pStyle w:val="TDC3"/>
            <w:tabs>
              <w:tab w:val="right" w:leader="dot" w:pos="9743"/>
            </w:tabs>
            <w:rPr>
              <w:rFonts w:asciiTheme="minorHAnsi" w:eastAsiaTheme="minorEastAsia" w:hAnsiTheme="minorHAnsi" w:cstheme="minorBidi"/>
              <w:noProof/>
              <w:lang w:val="es-ES" w:eastAsia="es-ES"/>
            </w:rPr>
          </w:pPr>
          <w:hyperlink w:anchor="_Toc61141712" w:history="1">
            <w:r w:rsidRPr="00A339D0">
              <w:rPr>
                <w:rStyle w:val="Hipervnculo"/>
                <w:rFonts w:ascii="Cambria Math" w:hAnsi="Cambria Math" w:cs="Cambria Math"/>
                <w:noProof/>
              </w:rPr>
              <w:t xml:space="preserve">▶ </w:t>
            </w:r>
            <w:r w:rsidRPr="00A339D0">
              <w:rPr>
                <w:rStyle w:val="Hipervnculo"/>
                <w:rFonts w:ascii="Alegreya Sans SC Medium" w:hAnsi="Alegreya Sans SC Medium"/>
                <w:noProof/>
                <w:lang w:val="es-ES"/>
              </w:rPr>
              <w:t>Envío de mensaje de emergencia</w:t>
            </w:r>
            <w:r>
              <w:rPr>
                <w:noProof/>
                <w:webHidden/>
              </w:rPr>
              <w:tab/>
            </w:r>
            <w:r>
              <w:rPr>
                <w:noProof/>
                <w:webHidden/>
              </w:rPr>
              <w:fldChar w:fldCharType="begin"/>
            </w:r>
            <w:r>
              <w:rPr>
                <w:noProof/>
                <w:webHidden/>
              </w:rPr>
              <w:instrText xml:space="preserve"> PAGEREF _Toc61141712 \h </w:instrText>
            </w:r>
            <w:r>
              <w:rPr>
                <w:noProof/>
                <w:webHidden/>
              </w:rPr>
            </w:r>
            <w:r>
              <w:rPr>
                <w:noProof/>
                <w:webHidden/>
              </w:rPr>
              <w:fldChar w:fldCharType="separate"/>
            </w:r>
            <w:r>
              <w:rPr>
                <w:noProof/>
                <w:webHidden/>
              </w:rPr>
              <w:t>11</w:t>
            </w:r>
            <w:r>
              <w:rPr>
                <w:noProof/>
                <w:webHidden/>
              </w:rPr>
              <w:fldChar w:fldCharType="end"/>
            </w:r>
          </w:hyperlink>
        </w:p>
        <w:p w:rsidR="002314A0" w:rsidRDefault="002314A0">
          <w:pPr>
            <w:pStyle w:val="TDC3"/>
            <w:tabs>
              <w:tab w:val="right" w:leader="dot" w:pos="9743"/>
            </w:tabs>
            <w:rPr>
              <w:rFonts w:asciiTheme="minorHAnsi" w:eastAsiaTheme="minorEastAsia" w:hAnsiTheme="minorHAnsi" w:cstheme="minorBidi"/>
              <w:noProof/>
              <w:lang w:val="es-ES" w:eastAsia="es-ES"/>
            </w:rPr>
          </w:pPr>
          <w:hyperlink w:anchor="_Toc61141713" w:history="1">
            <w:r w:rsidRPr="00A339D0">
              <w:rPr>
                <w:rStyle w:val="Hipervnculo"/>
                <w:rFonts w:ascii="Cambria Math" w:hAnsi="Cambria Math" w:cs="Cambria Math"/>
                <w:noProof/>
              </w:rPr>
              <w:t xml:space="preserve">▶ </w:t>
            </w:r>
            <w:r w:rsidRPr="00A339D0">
              <w:rPr>
                <w:rStyle w:val="Hipervnculo"/>
                <w:rFonts w:ascii="Alegreya Sans SC Medium" w:hAnsi="Alegreya Sans SC Medium"/>
                <w:noProof/>
                <w:lang w:val="es-ES"/>
              </w:rPr>
              <w:t>Gestión de recompensas</w:t>
            </w:r>
            <w:r>
              <w:rPr>
                <w:noProof/>
                <w:webHidden/>
              </w:rPr>
              <w:tab/>
            </w:r>
            <w:r>
              <w:rPr>
                <w:noProof/>
                <w:webHidden/>
              </w:rPr>
              <w:fldChar w:fldCharType="begin"/>
            </w:r>
            <w:r>
              <w:rPr>
                <w:noProof/>
                <w:webHidden/>
              </w:rPr>
              <w:instrText xml:space="preserve"> PAGEREF _Toc61141713 \h </w:instrText>
            </w:r>
            <w:r>
              <w:rPr>
                <w:noProof/>
                <w:webHidden/>
              </w:rPr>
            </w:r>
            <w:r>
              <w:rPr>
                <w:noProof/>
                <w:webHidden/>
              </w:rPr>
              <w:fldChar w:fldCharType="separate"/>
            </w:r>
            <w:r>
              <w:rPr>
                <w:noProof/>
                <w:webHidden/>
              </w:rPr>
              <w:t>12</w:t>
            </w:r>
            <w:r>
              <w:rPr>
                <w:noProof/>
                <w:webHidden/>
              </w:rPr>
              <w:fldChar w:fldCharType="end"/>
            </w:r>
          </w:hyperlink>
        </w:p>
        <w:p w:rsidR="000D05D2" w:rsidRDefault="000D05D2">
          <w:r w:rsidRPr="00601296">
            <w:rPr>
              <w:b/>
              <w:bCs/>
              <w:noProof/>
              <w:sz w:val="24"/>
              <w:szCs w:val="24"/>
            </w:rPr>
            <w:fldChar w:fldCharType="end"/>
          </w:r>
        </w:p>
      </w:sdtContent>
    </w:sdt>
    <w:p w:rsidR="00B26AE4" w:rsidRDefault="00B26AE4"/>
    <w:p w:rsidR="00B26AE4" w:rsidRDefault="00B26AE4" w:rsidP="00B26AE4"/>
    <w:p w:rsidR="004E4976" w:rsidRDefault="004E4976" w:rsidP="00B26AE4"/>
    <w:p w:rsidR="004E4976" w:rsidRDefault="004E4976" w:rsidP="00B26AE4"/>
    <w:p w:rsidR="00E031D2" w:rsidRDefault="00E031D2" w:rsidP="00B26AE4"/>
    <w:p w:rsidR="00222461" w:rsidRPr="00966298" w:rsidRDefault="00D4007D" w:rsidP="00222461">
      <w:pPr>
        <w:pStyle w:val="Ttulo1"/>
        <w:pBdr>
          <w:bottom w:val="single" w:sz="12" w:space="1" w:color="374C80" w:themeColor="accent1" w:themeShade="BF"/>
        </w:pBdr>
        <w:rPr>
          <w:rFonts w:ascii="Alegreya Sans SC Medium" w:hAnsi="Alegreya Sans SC Medium"/>
          <w:color w:val="253356" w:themeColor="accent1" w:themeShade="80"/>
          <w:sz w:val="50"/>
          <w:szCs w:val="50"/>
          <w:lang w:val="es-ES"/>
        </w:rPr>
      </w:pPr>
      <w:bookmarkStart w:id="0" w:name="_Toc61141699"/>
      <w:r>
        <w:rPr>
          <w:rFonts w:ascii="Alegreya Sans SC Medium" w:hAnsi="Alegreya Sans SC Medium"/>
          <w:color w:val="253356" w:themeColor="accent1" w:themeShade="80"/>
          <w:sz w:val="50"/>
          <w:szCs w:val="50"/>
          <w:lang w:val="es-ES"/>
        </w:rPr>
        <w:lastRenderedPageBreak/>
        <w:t>Detalles</w:t>
      </w:r>
      <w:r w:rsidR="007C0FA8">
        <w:rPr>
          <w:rFonts w:ascii="Alegreya Sans SC Medium" w:hAnsi="Alegreya Sans SC Medium"/>
          <w:color w:val="253356" w:themeColor="accent1" w:themeShade="80"/>
          <w:sz w:val="50"/>
          <w:szCs w:val="50"/>
          <w:lang w:val="es-ES"/>
        </w:rPr>
        <w:t xml:space="preserve"> del proyecto</w:t>
      </w:r>
      <w:bookmarkEnd w:id="0"/>
    </w:p>
    <w:p w:rsidR="00222461" w:rsidRDefault="00222461" w:rsidP="00D82FFF">
      <w:pPr>
        <w:spacing w:after="0"/>
        <w:ind w:firstLine="720"/>
        <w:jc w:val="both"/>
        <w:rPr>
          <w:rFonts w:ascii="Arial" w:eastAsia="Times New Roman" w:hAnsi="Arial" w:cs="Arial"/>
          <w:color w:val="000000"/>
          <w:sz w:val="24"/>
          <w:szCs w:val="24"/>
          <w:lang w:val="es-ES" w:eastAsia="es-ES"/>
        </w:rPr>
      </w:pPr>
    </w:p>
    <w:p w:rsidR="00D82FFF" w:rsidRDefault="00D82FFF" w:rsidP="00D82FFF">
      <w:pPr>
        <w:pStyle w:val="Ttulo3"/>
        <w:tabs>
          <w:tab w:val="left" w:pos="7632"/>
        </w:tabs>
        <w:jc w:val="both"/>
        <w:rPr>
          <w:rFonts w:ascii="Alegreya Sans SC Medium" w:hAnsi="Alegreya Sans SC Medium"/>
          <w:b w:val="0"/>
          <w:color w:val="374C80" w:themeColor="accent1" w:themeShade="BF"/>
          <w:sz w:val="36"/>
          <w:szCs w:val="36"/>
          <w:lang w:val="es-ES"/>
        </w:rPr>
      </w:pPr>
      <w:bookmarkStart w:id="1" w:name="_Toc61141700"/>
      <w:r w:rsidRPr="007C0FA8">
        <w:rPr>
          <w:rFonts w:ascii="Cambria Math" w:hAnsi="Cambria Math" w:cs="Cambria Math"/>
          <w:color w:val="002060"/>
          <w:sz w:val="40"/>
          <w:szCs w:val="40"/>
        </w:rPr>
        <w:t>▶</w:t>
      </w:r>
      <w:r>
        <w:rPr>
          <w:rFonts w:ascii="Cambria Math" w:hAnsi="Cambria Math" w:cs="Cambria Math"/>
          <w:color w:val="002060"/>
          <w:sz w:val="40"/>
          <w:szCs w:val="40"/>
        </w:rPr>
        <w:t xml:space="preserve"> </w:t>
      </w:r>
      <w:r>
        <w:rPr>
          <w:rFonts w:ascii="Alegreya Sans SC Medium" w:hAnsi="Alegreya Sans SC Medium"/>
          <w:b w:val="0"/>
          <w:color w:val="374C80" w:themeColor="accent1" w:themeShade="BF"/>
          <w:sz w:val="36"/>
          <w:szCs w:val="36"/>
          <w:lang w:val="es-ES"/>
        </w:rPr>
        <w:t>Título</w:t>
      </w:r>
      <w:bookmarkEnd w:id="1"/>
      <w:r>
        <w:rPr>
          <w:rFonts w:ascii="Alegreya Sans SC Medium" w:hAnsi="Alegreya Sans SC Medium"/>
          <w:b w:val="0"/>
          <w:color w:val="374C80" w:themeColor="accent1" w:themeShade="BF"/>
          <w:sz w:val="36"/>
          <w:szCs w:val="36"/>
          <w:lang w:val="es-ES"/>
        </w:rPr>
        <w:tab/>
      </w:r>
    </w:p>
    <w:p w:rsidR="00D82FFF" w:rsidRDefault="00D82FFF" w:rsidP="00D82FFF">
      <w:pPr>
        <w:spacing w:after="0"/>
        <w:jc w:val="both"/>
        <w:rPr>
          <w:sz w:val="2"/>
          <w:szCs w:val="2"/>
          <w:lang w:val="es-ES"/>
        </w:rPr>
      </w:pPr>
    </w:p>
    <w:p w:rsidR="00D82FFF" w:rsidRDefault="00D82FFF" w:rsidP="00D82FFF">
      <w:pPr>
        <w:spacing w:after="0"/>
        <w:ind w:firstLine="720"/>
        <w:jc w:val="both"/>
        <w:rPr>
          <w:sz w:val="2"/>
          <w:szCs w:val="2"/>
          <w:lang w:val="es-ES"/>
        </w:rPr>
      </w:pPr>
    </w:p>
    <w:p w:rsidR="00222461" w:rsidRPr="00D82FFF" w:rsidRDefault="004661B7" w:rsidP="00D82FFF">
      <w:pPr>
        <w:spacing w:after="0"/>
        <w:jc w:val="both"/>
        <w:rPr>
          <w:rFonts w:ascii="Times New Roman" w:eastAsia="Times New Roman" w:hAnsi="Times New Roman"/>
          <w:sz w:val="24"/>
          <w:szCs w:val="24"/>
          <w:lang w:val="es-ES" w:eastAsia="es-ES"/>
        </w:rPr>
      </w:pPr>
      <w:r>
        <w:rPr>
          <w:rFonts w:ascii="Arial" w:eastAsia="Times New Roman" w:hAnsi="Arial" w:cs="Arial"/>
          <w:color w:val="000000"/>
          <w:sz w:val="24"/>
          <w:szCs w:val="24"/>
          <w:lang w:val="es-ES" w:eastAsia="es-ES"/>
        </w:rPr>
        <w:t>El proyecto se titulará “</w:t>
      </w:r>
      <w:proofErr w:type="spellStart"/>
      <w:r w:rsidR="00CB49F7">
        <w:rPr>
          <w:rFonts w:ascii="Arial" w:eastAsia="Times New Roman" w:hAnsi="Arial" w:cs="Arial"/>
          <w:color w:val="000000"/>
          <w:sz w:val="24"/>
          <w:szCs w:val="24"/>
          <w:lang w:val="es-ES" w:eastAsia="es-ES"/>
        </w:rPr>
        <w:t>IguDif</w:t>
      </w:r>
      <w:proofErr w:type="spellEnd"/>
      <w:r w:rsidR="00CB49F7">
        <w:rPr>
          <w:rFonts w:ascii="Arial" w:eastAsia="Times New Roman" w:hAnsi="Arial" w:cs="Arial"/>
          <w:color w:val="000000"/>
          <w:sz w:val="24"/>
          <w:szCs w:val="24"/>
          <w:lang w:val="es-ES" w:eastAsia="es-ES"/>
        </w:rPr>
        <w:t>: igualdad desde la diferencia”.</w:t>
      </w:r>
    </w:p>
    <w:p w:rsidR="00CB49F7" w:rsidRDefault="00D82FFF" w:rsidP="00D82FFF">
      <w:pPr>
        <w:pStyle w:val="Ttulo3"/>
        <w:tabs>
          <w:tab w:val="left" w:pos="7632"/>
        </w:tabs>
        <w:jc w:val="both"/>
        <w:rPr>
          <w:rFonts w:ascii="Alegreya Sans SC Medium" w:hAnsi="Alegreya Sans SC Medium"/>
          <w:b w:val="0"/>
          <w:color w:val="374C80" w:themeColor="accent1" w:themeShade="BF"/>
          <w:sz w:val="36"/>
          <w:szCs w:val="36"/>
          <w:lang w:val="es-ES"/>
        </w:rPr>
      </w:pPr>
      <w:bookmarkStart w:id="2" w:name="_Toc61141701"/>
      <w:r w:rsidRPr="007C0FA8">
        <w:rPr>
          <w:rFonts w:ascii="Cambria Math" w:hAnsi="Cambria Math" w:cs="Cambria Math"/>
          <w:color w:val="002060"/>
          <w:sz w:val="40"/>
          <w:szCs w:val="40"/>
        </w:rPr>
        <w:t>▶</w:t>
      </w:r>
      <w:r>
        <w:rPr>
          <w:rFonts w:ascii="Cambria Math" w:hAnsi="Cambria Math" w:cs="Cambria Math"/>
          <w:color w:val="002060"/>
          <w:sz w:val="40"/>
          <w:szCs w:val="40"/>
        </w:rPr>
        <w:t xml:space="preserve"> </w:t>
      </w:r>
      <w:r w:rsidR="00CB49F7">
        <w:rPr>
          <w:rFonts w:ascii="Alegreya Sans SC Medium" w:hAnsi="Alegreya Sans SC Medium"/>
          <w:b w:val="0"/>
          <w:color w:val="374C80" w:themeColor="accent1" w:themeShade="BF"/>
          <w:sz w:val="36"/>
          <w:szCs w:val="36"/>
          <w:lang w:val="es-ES"/>
        </w:rPr>
        <w:t>Integrantes</w:t>
      </w:r>
      <w:bookmarkEnd w:id="2"/>
      <w:r w:rsidR="00CB49F7">
        <w:rPr>
          <w:rFonts w:ascii="Alegreya Sans SC Medium" w:hAnsi="Alegreya Sans SC Medium"/>
          <w:b w:val="0"/>
          <w:color w:val="374C80" w:themeColor="accent1" w:themeShade="BF"/>
          <w:sz w:val="36"/>
          <w:szCs w:val="36"/>
          <w:lang w:val="es-ES"/>
        </w:rPr>
        <w:tab/>
      </w:r>
    </w:p>
    <w:p w:rsidR="00CB49F7" w:rsidRDefault="00CB49F7" w:rsidP="00D82FFF">
      <w:pPr>
        <w:spacing w:after="0"/>
        <w:jc w:val="both"/>
        <w:rPr>
          <w:sz w:val="2"/>
          <w:szCs w:val="2"/>
          <w:lang w:val="es-ES"/>
        </w:rPr>
      </w:pPr>
    </w:p>
    <w:p w:rsidR="00CB49F7" w:rsidRDefault="00CB49F7" w:rsidP="00D82FFF">
      <w:pPr>
        <w:spacing w:after="0"/>
        <w:ind w:firstLine="720"/>
        <w:jc w:val="both"/>
        <w:rPr>
          <w:sz w:val="2"/>
          <w:szCs w:val="2"/>
          <w:lang w:val="es-ES"/>
        </w:rPr>
      </w:pPr>
    </w:p>
    <w:p w:rsidR="002455F6" w:rsidRDefault="00CB49F7" w:rsidP="00D82FFF">
      <w:pPr>
        <w:spacing w:after="0"/>
        <w:jc w:val="both"/>
        <w:rPr>
          <w:rFonts w:ascii="Arial" w:eastAsia="Times New Roman" w:hAnsi="Arial" w:cs="Arial"/>
          <w:color w:val="000000"/>
          <w:sz w:val="24"/>
          <w:szCs w:val="24"/>
          <w:lang w:val="es-ES" w:eastAsia="es-ES"/>
        </w:rPr>
      </w:pPr>
      <w:r w:rsidRPr="00CB49F7">
        <w:rPr>
          <w:rFonts w:ascii="Arial" w:eastAsia="Times New Roman" w:hAnsi="Arial" w:cs="Arial"/>
          <w:color w:val="000000"/>
          <w:sz w:val="24"/>
          <w:szCs w:val="24"/>
          <w:lang w:val="es-ES" w:eastAsia="es-ES"/>
        </w:rPr>
        <w:t>El grupo de trabajo será de un solo integrante (la autora de este documento), trabajándose de forma individual.</w:t>
      </w:r>
    </w:p>
    <w:p w:rsidR="00D82FFF" w:rsidRDefault="00D82FFF" w:rsidP="00D82FFF">
      <w:pPr>
        <w:pStyle w:val="Ttulo3"/>
        <w:tabs>
          <w:tab w:val="left" w:pos="7632"/>
        </w:tabs>
        <w:jc w:val="both"/>
        <w:rPr>
          <w:rFonts w:ascii="Alegreya Sans SC Medium" w:hAnsi="Alegreya Sans SC Medium"/>
          <w:b w:val="0"/>
          <w:color w:val="374C80" w:themeColor="accent1" w:themeShade="BF"/>
          <w:sz w:val="36"/>
          <w:szCs w:val="36"/>
          <w:lang w:val="es-ES"/>
        </w:rPr>
      </w:pPr>
      <w:bookmarkStart w:id="3" w:name="_Toc61141702"/>
      <w:r w:rsidRPr="007C0FA8">
        <w:rPr>
          <w:rFonts w:ascii="Cambria Math" w:hAnsi="Cambria Math" w:cs="Cambria Math"/>
          <w:color w:val="002060"/>
          <w:sz w:val="40"/>
          <w:szCs w:val="40"/>
        </w:rPr>
        <w:t>▶</w:t>
      </w:r>
      <w:r>
        <w:rPr>
          <w:rFonts w:ascii="Cambria Math" w:hAnsi="Cambria Math" w:cs="Cambria Math"/>
          <w:color w:val="002060"/>
          <w:sz w:val="40"/>
          <w:szCs w:val="40"/>
        </w:rPr>
        <w:t xml:space="preserve"> </w:t>
      </w:r>
      <w:r>
        <w:rPr>
          <w:rFonts w:ascii="Alegreya Sans SC Medium" w:hAnsi="Alegreya Sans SC Medium"/>
          <w:b w:val="0"/>
          <w:color w:val="374C80" w:themeColor="accent1" w:themeShade="BF"/>
          <w:sz w:val="36"/>
          <w:szCs w:val="36"/>
          <w:lang w:val="es-ES"/>
        </w:rPr>
        <w:t>Breve descripción</w:t>
      </w:r>
      <w:bookmarkEnd w:id="3"/>
      <w:r>
        <w:rPr>
          <w:rFonts w:ascii="Alegreya Sans SC Medium" w:hAnsi="Alegreya Sans SC Medium"/>
          <w:b w:val="0"/>
          <w:color w:val="374C80" w:themeColor="accent1" w:themeShade="BF"/>
          <w:sz w:val="36"/>
          <w:szCs w:val="36"/>
          <w:lang w:val="es-ES"/>
        </w:rPr>
        <w:tab/>
      </w:r>
    </w:p>
    <w:p w:rsidR="00D82FFF" w:rsidRDefault="00D82FFF" w:rsidP="00D82FFF">
      <w:pPr>
        <w:spacing w:after="0"/>
        <w:jc w:val="both"/>
        <w:rPr>
          <w:sz w:val="2"/>
          <w:szCs w:val="2"/>
          <w:lang w:val="es-ES"/>
        </w:rPr>
      </w:pPr>
    </w:p>
    <w:p w:rsidR="00D82FFF" w:rsidRDefault="00D82FFF" w:rsidP="00D82FFF">
      <w:pPr>
        <w:spacing w:after="0"/>
        <w:ind w:firstLine="720"/>
        <w:jc w:val="both"/>
        <w:rPr>
          <w:sz w:val="2"/>
          <w:szCs w:val="2"/>
          <w:lang w:val="es-ES"/>
        </w:rPr>
      </w:pPr>
    </w:p>
    <w:p w:rsidR="00CB49F7" w:rsidRDefault="00D82FFF" w:rsidP="00D82FFF">
      <w:pPr>
        <w:spacing w:after="0"/>
        <w:jc w:val="both"/>
        <w:rPr>
          <w:rFonts w:ascii="Arial" w:eastAsia="Times New Roman" w:hAnsi="Arial" w:cs="Arial"/>
          <w:color w:val="000000"/>
          <w:sz w:val="24"/>
          <w:szCs w:val="24"/>
          <w:lang w:val="es-ES" w:eastAsia="es-ES"/>
        </w:rPr>
      </w:pPr>
      <w:r w:rsidRPr="00D82FFF">
        <w:rPr>
          <w:rFonts w:ascii="Arial" w:eastAsia="Times New Roman" w:hAnsi="Arial" w:cs="Arial"/>
          <w:color w:val="000000"/>
          <w:sz w:val="24"/>
          <w:szCs w:val="24"/>
          <w:lang w:val="es-ES" w:eastAsia="es-ES"/>
        </w:rPr>
        <w:t xml:space="preserve">El objetivo del proyecto es proporcionar una mejora en la organización y desarrollo individual de niños con TEA y Asperger, ofreciéndoles una mayor independencia y mejora en sus capacidades para relacionarse. </w:t>
      </w:r>
      <w:proofErr w:type="gramStart"/>
      <w:r w:rsidRPr="00D82FFF">
        <w:rPr>
          <w:rFonts w:ascii="Arial" w:eastAsia="Times New Roman" w:hAnsi="Arial" w:cs="Arial"/>
          <w:color w:val="000000"/>
          <w:sz w:val="24"/>
          <w:szCs w:val="24"/>
          <w:lang w:val="es-ES" w:eastAsia="es-ES"/>
        </w:rPr>
        <w:t>Una gran variedad de funcionalidades destinadas al cumplimiento de nuestro objetivo se encontrarán</w:t>
      </w:r>
      <w:proofErr w:type="gramEnd"/>
      <w:r w:rsidRPr="00D82FFF">
        <w:rPr>
          <w:rFonts w:ascii="Arial" w:eastAsia="Times New Roman" w:hAnsi="Arial" w:cs="Arial"/>
          <w:color w:val="000000"/>
          <w:sz w:val="24"/>
          <w:szCs w:val="24"/>
          <w:lang w:val="es-ES" w:eastAsia="es-ES"/>
        </w:rPr>
        <w:t xml:space="preserve"> en una amigable aplicación para teléfono móvil, la cual podrán consultar los padres para hacer un seguimiento del progreso de sus hijos.</w:t>
      </w:r>
    </w:p>
    <w:p w:rsidR="00D82FFF" w:rsidRDefault="00D82FFF" w:rsidP="00D82FFF">
      <w:pPr>
        <w:pStyle w:val="Ttulo3"/>
        <w:tabs>
          <w:tab w:val="left" w:pos="7632"/>
        </w:tabs>
        <w:jc w:val="both"/>
        <w:rPr>
          <w:rFonts w:ascii="Alegreya Sans SC Medium" w:hAnsi="Alegreya Sans SC Medium"/>
          <w:b w:val="0"/>
          <w:color w:val="374C80" w:themeColor="accent1" w:themeShade="BF"/>
          <w:sz w:val="36"/>
          <w:szCs w:val="36"/>
          <w:lang w:val="es-ES"/>
        </w:rPr>
      </w:pPr>
      <w:bookmarkStart w:id="4" w:name="_Toc61141703"/>
      <w:r w:rsidRPr="007C0FA8">
        <w:rPr>
          <w:rFonts w:ascii="Cambria Math" w:hAnsi="Cambria Math" w:cs="Cambria Math"/>
          <w:color w:val="002060"/>
          <w:sz w:val="40"/>
          <w:szCs w:val="40"/>
        </w:rPr>
        <w:t>▶</w:t>
      </w:r>
      <w:r>
        <w:rPr>
          <w:rFonts w:ascii="Cambria Math" w:hAnsi="Cambria Math" w:cs="Cambria Math"/>
          <w:color w:val="002060"/>
          <w:sz w:val="40"/>
          <w:szCs w:val="40"/>
        </w:rPr>
        <w:t xml:space="preserve"> </w:t>
      </w:r>
      <w:r>
        <w:rPr>
          <w:rFonts w:ascii="Alegreya Sans SC Medium" w:hAnsi="Alegreya Sans SC Medium"/>
          <w:b w:val="0"/>
          <w:color w:val="374C80" w:themeColor="accent1" w:themeShade="BF"/>
          <w:sz w:val="36"/>
          <w:szCs w:val="36"/>
          <w:lang w:val="es-ES"/>
        </w:rPr>
        <w:t>Herramientas colaborativas</w:t>
      </w:r>
      <w:bookmarkEnd w:id="4"/>
      <w:r>
        <w:rPr>
          <w:rFonts w:ascii="Alegreya Sans SC Medium" w:hAnsi="Alegreya Sans SC Medium"/>
          <w:b w:val="0"/>
          <w:color w:val="374C80" w:themeColor="accent1" w:themeShade="BF"/>
          <w:sz w:val="36"/>
          <w:szCs w:val="36"/>
          <w:lang w:val="es-ES"/>
        </w:rPr>
        <w:tab/>
      </w:r>
    </w:p>
    <w:p w:rsidR="00D82FFF" w:rsidRDefault="00D82FFF" w:rsidP="00D82FFF">
      <w:pPr>
        <w:spacing w:after="0"/>
        <w:jc w:val="both"/>
        <w:rPr>
          <w:sz w:val="2"/>
          <w:szCs w:val="2"/>
          <w:lang w:val="es-ES"/>
        </w:rPr>
      </w:pPr>
    </w:p>
    <w:p w:rsidR="00D82FFF" w:rsidRDefault="00D82FFF" w:rsidP="00D82FFF">
      <w:pPr>
        <w:spacing w:after="0"/>
        <w:ind w:firstLine="720"/>
        <w:jc w:val="both"/>
        <w:rPr>
          <w:sz w:val="2"/>
          <w:szCs w:val="2"/>
          <w:lang w:val="es-ES"/>
        </w:rPr>
      </w:pPr>
    </w:p>
    <w:p w:rsidR="006B1F6B" w:rsidRDefault="00D82FFF" w:rsidP="00D82FFF">
      <w:pPr>
        <w:spacing w:after="0"/>
        <w:jc w:val="both"/>
        <w:rPr>
          <w:rFonts w:ascii="Arial" w:eastAsia="Times New Roman" w:hAnsi="Arial" w:cs="Arial"/>
          <w:color w:val="000000"/>
          <w:sz w:val="24"/>
          <w:szCs w:val="24"/>
          <w:lang w:val="es-ES" w:eastAsia="es-ES"/>
        </w:rPr>
      </w:pPr>
      <w:r>
        <w:rPr>
          <w:rFonts w:ascii="Arial" w:eastAsia="Times New Roman" w:hAnsi="Arial" w:cs="Arial"/>
          <w:color w:val="000000"/>
          <w:sz w:val="24"/>
          <w:szCs w:val="24"/>
          <w:lang w:val="es-ES" w:eastAsia="es-ES"/>
        </w:rPr>
        <w:t>Se utilizará Drive, de modo que se realice un guardado en tiempo real de los documentos entregables; y se lleve un control de cambios del proyecto en Android.</w:t>
      </w:r>
    </w:p>
    <w:p w:rsidR="00D82FFF" w:rsidRDefault="00D82FFF" w:rsidP="00D82FFF">
      <w:pPr>
        <w:pStyle w:val="Ttulo3"/>
        <w:tabs>
          <w:tab w:val="left" w:pos="7632"/>
        </w:tabs>
        <w:jc w:val="both"/>
        <w:rPr>
          <w:rFonts w:ascii="Alegreya Sans SC Medium" w:hAnsi="Alegreya Sans SC Medium"/>
          <w:b w:val="0"/>
          <w:color w:val="374C80" w:themeColor="accent1" w:themeShade="BF"/>
          <w:sz w:val="36"/>
          <w:szCs w:val="36"/>
          <w:lang w:val="es-ES"/>
        </w:rPr>
      </w:pPr>
      <w:bookmarkStart w:id="5" w:name="_Toc61141704"/>
      <w:r w:rsidRPr="007C0FA8">
        <w:rPr>
          <w:rFonts w:ascii="Cambria Math" w:hAnsi="Cambria Math" w:cs="Cambria Math"/>
          <w:color w:val="002060"/>
          <w:sz w:val="40"/>
          <w:szCs w:val="40"/>
        </w:rPr>
        <w:t>▶</w:t>
      </w:r>
      <w:r>
        <w:rPr>
          <w:rFonts w:ascii="Cambria Math" w:hAnsi="Cambria Math" w:cs="Cambria Math"/>
          <w:color w:val="002060"/>
          <w:sz w:val="40"/>
          <w:szCs w:val="40"/>
        </w:rPr>
        <w:t xml:space="preserve"> </w:t>
      </w:r>
      <w:r w:rsidR="00407E05">
        <w:rPr>
          <w:rFonts w:ascii="Alegreya Sans SC Medium" w:hAnsi="Alegreya Sans SC Medium"/>
          <w:b w:val="0"/>
          <w:color w:val="374C80" w:themeColor="accent1" w:themeShade="BF"/>
          <w:sz w:val="36"/>
          <w:szCs w:val="36"/>
          <w:lang w:val="es-ES"/>
        </w:rPr>
        <w:t>Descripción de la funcionalidad esperada</w:t>
      </w:r>
      <w:bookmarkEnd w:id="5"/>
      <w:r>
        <w:rPr>
          <w:rFonts w:ascii="Alegreya Sans SC Medium" w:hAnsi="Alegreya Sans SC Medium"/>
          <w:b w:val="0"/>
          <w:color w:val="374C80" w:themeColor="accent1" w:themeShade="BF"/>
          <w:sz w:val="36"/>
          <w:szCs w:val="36"/>
          <w:lang w:val="es-ES"/>
        </w:rPr>
        <w:tab/>
      </w:r>
    </w:p>
    <w:p w:rsidR="00D82FFF" w:rsidRDefault="00D82FFF" w:rsidP="00D82FFF">
      <w:pPr>
        <w:spacing w:after="0"/>
        <w:jc w:val="both"/>
        <w:rPr>
          <w:sz w:val="2"/>
          <w:szCs w:val="2"/>
          <w:lang w:val="es-ES"/>
        </w:rPr>
      </w:pPr>
    </w:p>
    <w:p w:rsidR="00D82FFF" w:rsidRDefault="00D82FFF" w:rsidP="00D82FFF">
      <w:pPr>
        <w:spacing w:after="0"/>
        <w:ind w:firstLine="720"/>
        <w:jc w:val="both"/>
        <w:rPr>
          <w:sz w:val="2"/>
          <w:szCs w:val="2"/>
          <w:lang w:val="es-ES"/>
        </w:rPr>
      </w:pPr>
    </w:p>
    <w:p w:rsidR="00D82FFF" w:rsidRDefault="00407E05" w:rsidP="00E031D2">
      <w:pPr>
        <w:spacing w:after="0"/>
        <w:jc w:val="both"/>
        <w:rPr>
          <w:rFonts w:ascii="Arial" w:eastAsia="Times New Roman" w:hAnsi="Arial" w:cs="Arial"/>
          <w:color w:val="000000"/>
          <w:sz w:val="24"/>
          <w:szCs w:val="24"/>
          <w:lang w:val="es-ES" w:eastAsia="es-ES"/>
        </w:rPr>
      </w:pPr>
      <w:r>
        <w:rPr>
          <w:rFonts w:ascii="Arial" w:eastAsia="Times New Roman" w:hAnsi="Arial" w:cs="Arial"/>
          <w:color w:val="000000"/>
          <w:sz w:val="24"/>
          <w:szCs w:val="24"/>
          <w:lang w:val="es-ES" w:eastAsia="es-ES"/>
        </w:rPr>
        <w:t>La funcionalidad descrita a continuación está sujeta a posibles cambios, ya que se ha realizado de la forma más completa posible para contemplar un escenario idóneo</w:t>
      </w:r>
      <w:r w:rsidR="0020410A">
        <w:rPr>
          <w:rFonts w:ascii="Arial" w:eastAsia="Times New Roman" w:hAnsi="Arial" w:cs="Arial"/>
          <w:color w:val="000000"/>
          <w:sz w:val="24"/>
          <w:szCs w:val="24"/>
          <w:lang w:val="es-ES" w:eastAsia="es-ES"/>
        </w:rPr>
        <w:t>.</w:t>
      </w:r>
    </w:p>
    <w:p w:rsidR="00407E05" w:rsidRDefault="00407E05" w:rsidP="00E031D2">
      <w:pPr>
        <w:spacing w:after="0"/>
        <w:jc w:val="both"/>
        <w:rPr>
          <w:rFonts w:ascii="Arial" w:eastAsia="Times New Roman" w:hAnsi="Arial" w:cs="Arial"/>
          <w:color w:val="000000"/>
          <w:sz w:val="24"/>
          <w:szCs w:val="24"/>
          <w:lang w:val="es-ES" w:eastAsia="es-ES"/>
        </w:rPr>
      </w:pPr>
    </w:p>
    <w:p w:rsidR="00407E05" w:rsidRDefault="00407E05" w:rsidP="00E031D2">
      <w:pPr>
        <w:spacing w:after="0"/>
        <w:jc w:val="both"/>
        <w:rPr>
          <w:rFonts w:ascii="Arial" w:eastAsia="Times New Roman" w:hAnsi="Arial" w:cs="Arial"/>
          <w:color w:val="000000"/>
          <w:sz w:val="24"/>
          <w:szCs w:val="24"/>
          <w:lang w:val="es-ES" w:eastAsia="es-ES"/>
        </w:rPr>
      </w:pPr>
      <w:r>
        <w:rPr>
          <w:rFonts w:ascii="Arial" w:eastAsia="Times New Roman" w:hAnsi="Arial" w:cs="Arial"/>
          <w:color w:val="000000"/>
          <w:sz w:val="24"/>
          <w:szCs w:val="24"/>
          <w:lang w:val="es-ES" w:eastAsia="es-ES"/>
        </w:rPr>
        <w:t xml:space="preserve">De las funcionalidades propuestas originalmente, consideramos la eliminación de la hora ya que, al tratarse de una aplicación móvil, el propio dispositivo ya la posee. Por otra parte, el sistema de juegos </w:t>
      </w:r>
      <w:r w:rsidR="0020410A">
        <w:rPr>
          <w:rFonts w:ascii="Arial" w:eastAsia="Times New Roman" w:hAnsi="Arial" w:cs="Arial"/>
          <w:color w:val="000000"/>
          <w:sz w:val="24"/>
          <w:szCs w:val="24"/>
          <w:lang w:val="es-ES" w:eastAsia="es-ES"/>
        </w:rPr>
        <w:t xml:space="preserve">será sustituido por un sistema de puntos en los que el niño recibirá recompensas por completar sus tareas, buen comportamiento, </w:t>
      </w:r>
      <w:proofErr w:type="spellStart"/>
      <w:r w:rsidR="0020410A">
        <w:rPr>
          <w:rFonts w:ascii="Arial" w:eastAsia="Times New Roman" w:hAnsi="Arial" w:cs="Arial"/>
          <w:color w:val="000000"/>
          <w:sz w:val="24"/>
          <w:szCs w:val="24"/>
          <w:lang w:val="es-ES" w:eastAsia="es-ES"/>
        </w:rPr>
        <w:t>etc</w:t>
      </w:r>
      <w:proofErr w:type="spellEnd"/>
      <w:r w:rsidR="0020410A">
        <w:rPr>
          <w:rFonts w:ascii="Arial" w:eastAsia="Times New Roman" w:hAnsi="Arial" w:cs="Arial"/>
          <w:color w:val="000000"/>
          <w:sz w:val="24"/>
          <w:szCs w:val="24"/>
          <w:lang w:val="es-ES" w:eastAsia="es-ES"/>
        </w:rPr>
        <w:t>; controlado por los padres o tutores legales mediante tarjetas NFC.</w:t>
      </w:r>
    </w:p>
    <w:p w:rsidR="00CC6E1C" w:rsidRDefault="00CC6E1C" w:rsidP="00E031D2">
      <w:pPr>
        <w:spacing w:after="0"/>
        <w:jc w:val="both"/>
        <w:rPr>
          <w:rFonts w:ascii="Arial" w:eastAsia="Times New Roman" w:hAnsi="Arial" w:cs="Arial"/>
          <w:color w:val="000000"/>
          <w:sz w:val="24"/>
          <w:szCs w:val="24"/>
          <w:lang w:val="es-ES" w:eastAsia="es-ES"/>
        </w:rPr>
      </w:pPr>
    </w:p>
    <w:p w:rsidR="00CC6E1C" w:rsidRDefault="00CC6E1C" w:rsidP="00E031D2">
      <w:pPr>
        <w:spacing w:after="0"/>
        <w:jc w:val="both"/>
        <w:rPr>
          <w:rFonts w:ascii="Arial" w:eastAsia="Times New Roman" w:hAnsi="Arial" w:cs="Arial"/>
          <w:color w:val="000000"/>
          <w:sz w:val="24"/>
          <w:szCs w:val="24"/>
          <w:lang w:val="es-ES" w:eastAsia="es-ES"/>
        </w:rPr>
      </w:pPr>
      <w:r>
        <w:rPr>
          <w:rFonts w:ascii="Arial" w:eastAsia="Times New Roman" w:hAnsi="Arial" w:cs="Arial"/>
          <w:color w:val="000000"/>
          <w:sz w:val="24"/>
          <w:szCs w:val="24"/>
          <w:lang w:val="es-ES" w:eastAsia="es-ES"/>
        </w:rPr>
        <w:t>Respecto a las funcionalidades</w:t>
      </w:r>
      <w:r w:rsidR="0020410A">
        <w:rPr>
          <w:rFonts w:ascii="Arial" w:eastAsia="Times New Roman" w:hAnsi="Arial" w:cs="Arial"/>
          <w:color w:val="000000"/>
          <w:sz w:val="24"/>
          <w:szCs w:val="24"/>
          <w:lang w:val="es-ES" w:eastAsia="es-ES"/>
        </w:rPr>
        <w:t xml:space="preserve"> específicas que abarcaremos</w:t>
      </w:r>
      <w:r>
        <w:rPr>
          <w:rFonts w:ascii="Arial" w:eastAsia="Times New Roman" w:hAnsi="Arial" w:cs="Arial"/>
          <w:color w:val="000000"/>
          <w:sz w:val="24"/>
          <w:szCs w:val="24"/>
          <w:lang w:val="es-ES" w:eastAsia="es-ES"/>
        </w:rPr>
        <w:t xml:space="preserve"> adaptándose a las necesidades de los </w:t>
      </w:r>
      <w:r w:rsidR="00FF12AF">
        <w:rPr>
          <w:rFonts w:ascii="Arial" w:eastAsia="Times New Roman" w:hAnsi="Arial" w:cs="Arial"/>
          <w:color w:val="000000"/>
          <w:sz w:val="24"/>
          <w:szCs w:val="24"/>
          <w:lang w:val="es-ES" w:eastAsia="es-ES"/>
        </w:rPr>
        <w:t xml:space="preserve">niños y </w:t>
      </w:r>
      <w:r w:rsidR="0020410A">
        <w:rPr>
          <w:rFonts w:ascii="Arial" w:eastAsia="Times New Roman" w:hAnsi="Arial" w:cs="Arial"/>
          <w:color w:val="000000"/>
          <w:sz w:val="24"/>
          <w:szCs w:val="24"/>
          <w:lang w:val="es-ES" w:eastAsia="es-ES"/>
        </w:rPr>
        <w:t>padres, se listan a continuación:</w:t>
      </w:r>
    </w:p>
    <w:p w:rsidR="0020410A" w:rsidRDefault="0020410A" w:rsidP="00E031D2">
      <w:pPr>
        <w:spacing w:after="0"/>
        <w:jc w:val="both"/>
        <w:rPr>
          <w:rFonts w:ascii="Arial" w:eastAsia="Times New Roman" w:hAnsi="Arial" w:cs="Arial"/>
          <w:color w:val="000000"/>
          <w:sz w:val="24"/>
          <w:szCs w:val="24"/>
          <w:lang w:val="es-ES" w:eastAsia="es-ES"/>
        </w:rPr>
      </w:pPr>
    </w:p>
    <w:p w:rsidR="0020410A" w:rsidRDefault="0020410A" w:rsidP="0020410A">
      <w:pPr>
        <w:pStyle w:val="Prrafodelista"/>
        <w:numPr>
          <w:ilvl w:val="0"/>
          <w:numId w:val="3"/>
        </w:numPr>
        <w:spacing w:after="0"/>
        <w:jc w:val="both"/>
        <w:rPr>
          <w:rFonts w:ascii="Arial" w:eastAsia="Times New Roman" w:hAnsi="Arial" w:cs="Arial"/>
          <w:color w:val="000000"/>
          <w:sz w:val="24"/>
          <w:szCs w:val="24"/>
          <w:lang w:eastAsia="es-ES"/>
        </w:rPr>
      </w:pPr>
      <w:r w:rsidRPr="0020410A">
        <w:rPr>
          <w:rFonts w:ascii="Arial" w:eastAsia="Times New Roman" w:hAnsi="Arial" w:cs="Arial"/>
          <w:color w:val="000000"/>
          <w:sz w:val="24"/>
          <w:szCs w:val="24"/>
          <w:lang w:eastAsia="es-ES"/>
        </w:rPr>
        <w:t xml:space="preserve">Dispondremos de una agenda en la que </w:t>
      </w:r>
      <w:r>
        <w:rPr>
          <w:rFonts w:ascii="Arial" w:eastAsia="Times New Roman" w:hAnsi="Arial" w:cs="Arial"/>
          <w:color w:val="000000"/>
          <w:sz w:val="24"/>
          <w:szCs w:val="24"/>
          <w:lang w:eastAsia="es-ES"/>
        </w:rPr>
        <w:t>podrán</w:t>
      </w:r>
      <w:r w:rsidRPr="0020410A">
        <w:rPr>
          <w:rFonts w:ascii="Arial" w:eastAsia="Times New Roman" w:hAnsi="Arial" w:cs="Arial"/>
          <w:color w:val="000000"/>
          <w:sz w:val="24"/>
          <w:szCs w:val="24"/>
          <w:lang w:eastAsia="es-ES"/>
        </w:rPr>
        <w:t xml:space="preserve"> marcar tareas como completadas y </w:t>
      </w:r>
      <w:r>
        <w:rPr>
          <w:rFonts w:ascii="Arial" w:eastAsia="Times New Roman" w:hAnsi="Arial" w:cs="Arial"/>
          <w:color w:val="000000"/>
          <w:sz w:val="24"/>
          <w:szCs w:val="24"/>
          <w:lang w:eastAsia="es-ES"/>
        </w:rPr>
        <w:t>recibirán puntos.</w:t>
      </w:r>
    </w:p>
    <w:p w:rsidR="0020410A" w:rsidRDefault="0020410A" w:rsidP="0020410A">
      <w:pPr>
        <w:pStyle w:val="Prrafodelista"/>
        <w:numPr>
          <w:ilvl w:val="0"/>
          <w:numId w:val="3"/>
        </w:numPr>
        <w:spacing w:after="0"/>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S</w:t>
      </w:r>
      <w:r w:rsidR="00CC6E1C" w:rsidRPr="0020410A">
        <w:rPr>
          <w:rFonts w:ascii="Arial" w:eastAsia="Times New Roman" w:hAnsi="Arial" w:cs="Arial"/>
          <w:color w:val="000000"/>
          <w:sz w:val="24"/>
          <w:szCs w:val="24"/>
          <w:lang w:eastAsia="es-ES"/>
        </w:rPr>
        <w:t xml:space="preserve">e </w:t>
      </w:r>
      <w:r w:rsidR="003617D6" w:rsidRPr="0020410A">
        <w:rPr>
          <w:rFonts w:ascii="Arial" w:eastAsia="Times New Roman" w:hAnsi="Arial" w:cs="Arial"/>
          <w:color w:val="000000"/>
          <w:sz w:val="24"/>
          <w:szCs w:val="24"/>
          <w:lang w:eastAsia="es-ES"/>
        </w:rPr>
        <w:t>modificará</w:t>
      </w:r>
      <w:r w:rsidR="00CC6E1C" w:rsidRPr="0020410A">
        <w:rPr>
          <w:rFonts w:ascii="Arial" w:eastAsia="Times New Roman" w:hAnsi="Arial" w:cs="Arial"/>
          <w:color w:val="000000"/>
          <w:sz w:val="24"/>
          <w:szCs w:val="24"/>
          <w:lang w:eastAsia="es-ES"/>
        </w:rPr>
        <w:t xml:space="preserve"> el enfoque del sistema </w:t>
      </w:r>
      <w:r w:rsidR="003617D6" w:rsidRPr="0020410A">
        <w:rPr>
          <w:rFonts w:ascii="Arial" w:eastAsia="Times New Roman" w:hAnsi="Arial" w:cs="Arial"/>
          <w:color w:val="000000"/>
          <w:sz w:val="24"/>
          <w:szCs w:val="24"/>
          <w:lang w:eastAsia="es-ES"/>
        </w:rPr>
        <w:t xml:space="preserve">de puntos </w:t>
      </w:r>
      <w:r>
        <w:rPr>
          <w:rFonts w:ascii="Arial" w:eastAsia="Times New Roman" w:hAnsi="Arial" w:cs="Arial"/>
          <w:color w:val="000000"/>
          <w:sz w:val="24"/>
          <w:szCs w:val="24"/>
          <w:lang w:eastAsia="es-ES"/>
        </w:rPr>
        <w:t xml:space="preserve">original </w:t>
      </w:r>
      <w:r w:rsidR="003617D6" w:rsidRPr="0020410A">
        <w:rPr>
          <w:rFonts w:ascii="Arial" w:eastAsia="Times New Roman" w:hAnsi="Arial" w:cs="Arial"/>
          <w:color w:val="000000"/>
          <w:sz w:val="24"/>
          <w:szCs w:val="24"/>
          <w:lang w:eastAsia="es-ES"/>
        </w:rPr>
        <w:t xml:space="preserve">destinado a juegos por un sistema de incentivos adaptable a cada niño, ya que el adulto a su cargo </w:t>
      </w:r>
      <w:r w:rsidR="003617D6" w:rsidRPr="0020410A">
        <w:rPr>
          <w:rFonts w:ascii="Arial" w:eastAsia="Times New Roman" w:hAnsi="Arial" w:cs="Arial"/>
          <w:color w:val="000000"/>
          <w:sz w:val="24"/>
          <w:szCs w:val="24"/>
          <w:lang w:eastAsia="es-ES"/>
        </w:rPr>
        <w:lastRenderedPageBreak/>
        <w:t>podrá decidir cada cuántos puntos recibirá un “premio”; que podrá ser desde elegir qué ver en televisión el fin de semana a cualquier cosa de manera individualizada.</w:t>
      </w:r>
      <w:r w:rsidRPr="0020410A">
        <w:rPr>
          <w:rFonts w:ascii="Arial" w:eastAsia="Times New Roman" w:hAnsi="Arial" w:cs="Arial"/>
          <w:color w:val="000000"/>
          <w:sz w:val="24"/>
          <w:szCs w:val="24"/>
          <w:lang w:eastAsia="es-ES"/>
        </w:rPr>
        <w:t xml:space="preserve"> Estos puntos se administrarán mediante tarjetas NFC, tanto la adición de nuevos puntos como la substracción de estos. </w:t>
      </w:r>
      <w:r>
        <w:rPr>
          <w:rFonts w:ascii="Arial" w:eastAsia="Times New Roman" w:hAnsi="Arial" w:cs="Arial"/>
          <w:color w:val="000000"/>
          <w:sz w:val="24"/>
          <w:szCs w:val="24"/>
          <w:lang w:eastAsia="es-ES"/>
        </w:rPr>
        <w:t>Ejemplo:</w:t>
      </w:r>
    </w:p>
    <w:p w:rsidR="0020410A" w:rsidRDefault="0020410A" w:rsidP="0020410A">
      <w:pPr>
        <w:pStyle w:val="Prrafodelista"/>
        <w:numPr>
          <w:ilvl w:val="1"/>
          <w:numId w:val="3"/>
        </w:numPr>
        <w:spacing w:after="0"/>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Sandra ha ayudado a poner la mesa.</w:t>
      </w:r>
    </w:p>
    <w:p w:rsidR="0020410A" w:rsidRDefault="0020410A" w:rsidP="0020410A">
      <w:pPr>
        <w:pStyle w:val="Prrafodelista"/>
        <w:numPr>
          <w:ilvl w:val="1"/>
          <w:numId w:val="3"/>
        </w:numPr>
        <w:spacing w:after="0"/>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El padre de Sandra acerca una tarjeta NFC al teléfono, que tiene asignados +50 puntos por haber colaborado. Sandra podrá ver cómo se suman dichos puntos y aparece ese movimiento en la vista “recompensas”.</w:t>
      </w:r>
    </w:p>
    <w:p w:rsidR="0020410A" w:rsidRPr="0020410A" w:rsidRDefault="0020410A" w:rsidP="0020410A">
      <w:pPr>
        <w:pStyle w:val="Prrafodelista"/>
        <w:numPr>
          <w:ilvl w:val="1"/>
          <w:numId w:val="3"/>
        </w:numPr>
        <w:spacing w:after="0"/>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Para el postre, Sandra no quiere fruta, quiere tomar helado. Como tiene puntos suficientes, quiere utilizar sus puntos para un premio. Su padre le acerca la tarjeta NFC con el premio, que tiene -30 puntos asociados.</w:t>
      </w:r>
    </w:p>
    <w:p w:rsidR="00FF12AF" w:rsidRDefault="0020410A" w:rsidP="00E031D2">
      <w:pPr>
        <w:pStyle w:val="Prrafodelista"/>
        <w:numPr>
          <w:ilvl w:val="0"/>
          <w:numId w:val="3"/>
        </w:numPr>
        <w:spacing w:after="0"/>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Además de poder acceder a un mapa con los lugares conocidos y donde podrá verse situado a tiempo real</w:t>
      </w:r>
      <w:r w:rsidR="00EA5DA5">
        <w:rPr>
          <w:rFonts w:ascii="Arial" w:eastAsia="Times New Roman" w:hAnsi="Arial" w:cs="Arial"/>
          <w:color w:val="000000"/>
          <w:sz w:val="24"/>
          <w:szCs w:val="24"/>
          <w:lang w:eastAsia="es-ES"/>
        </w:rPr>
        <w:t xml:space="preserve"> junto a la ruta que ha ido siguiendo ese día</w:t>
      </w:r>
      <w:r>
        <w:rPr>
          <w:rFonts w:ascii="Arial" w:eastAsia="Times New Roman" w:hAnsi="Arial" w:cs="Arial"/>
          <w:color w:val="000000"/>
          <w:sz w:val="24"/>
          <w:szCs w:val="24"/>
          <w:lang w:eastAsia="es-ES"/>
        </w:rPr>
        <w:t>, podrá enviar alerta en caso de emergencia</w:t>
      </w:r>
      <w:r w:rsidR="00EA5DA5">
        <w:rPr>
          <w:rFonts w:ascii="Arial" w:eastAsia="Times New Roman" w:hAnsi="Arial" w:cs="Arial"/>
          <w:color w:val="000000"/>
          <w:sz w:val="24"/>
          <w:szCs w:val="24"/>
          <w:lang w:eastAsia="es-ES"/>
        </w:rPr>
        <w:t>.</w:t>
      </w:r>
    </w:p>
    <w:p w:rsidR="0020410A" w:rsidRDefault="0020410A" w:rsidP="00EA5DA5">
      <w:pPr>
        <w:pStyle w:val="Prrafodelista"/>
        <w:numPr>
          <w:ilvl w:val="1"/>
          <w:numId w:val="3"/>
        </w:numPr>
        <w:spacing w:after="0"/>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 xml:space="preserve">Se </w:t>
      </w:r>
      <w:r w:rsidR="00EA5DA5">
        <w:rPr>
          <w:rFonts w:ascii="Arial" w:eastAsia="Times New Roman" w:hAnsi="Arial" w:cs="Arial"/>
          <w:color w:val="000000"/>
          <w:sz w:val="24"/>
          <w:szCs w:val="24"/>
          <w:lang w:eastAsia="es-ES"/>
        </w:rPr>
        <w:t>recogerá siempre la ubicación cuando la app esté abierta (aunque esté en segundo plano).</w:t>
      </w:r>
    </w:p>
    <w:p w:rsidR="0020410A" w:rsidRDefault="0020410A" w:rsidP="0020410A">
      <w:pPr>
        <w:pStyle w:val="Prrafodelista"/>
        <w:numPr>
          <w:ilvl w:val="1"/>
          <w:numId w:val="3"/>
        </w:numPr>
        <w:spacing w:after="0"/>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Se enviará la ubicación del niño al tutor cuando pulse el botón de emergencia.</w:t>
      </w:r>
    </w:p>
    <w:p w:rsidR="006B1F6B" w:rsidRPr="002C6FEC" w:rsidRDefault="006B1F6B" w:rsidP="00E031D2">
      <w:pPr>
        <w:spacing w:after="0"/>
        <w:jc w:val="both"/>
        <w:rPr>
          <w:rFonts w:ascii="Arial" w:eastAsia="Times New Roman" w:hAnsi="Arial" w:cs="Arial"/>
          <w:color w:val="000000"/>
          <w:sz w:val="24"/>
          <w:szCs w:val="24"/>
          <w:lang w:val="es-ES" w:eastAsia="es-ES"/>
        </w:rPr>
      </w:pPr>
    </w:p>
    <w:p w:rsidR="00FF12AF" w:rsidRDefault="00FF12AF" w:rsidP="00E031D2">
      <w:pPr>
        <w:pStyle w:val="Ttulo3"/>
        <w:tabs>
          <w:tab w:val="left" w:pos="7632"/>
        </w:tabs>
        <w:jc w:val="both"/>
        <w:rPr>
          <w:rFonts w:ascii="Alegreya Sans SC Medium" w:hAnsi="Alegreya Sans SC Medium"/>
          <w:b w:val="0"/>
          <w:color w:val="374C80" w:themeColor="accent1" w:themeShade="BF"/>
          <w:sz w:val="36"/>
          <w:szCs w:val="36"/>
          <w:lang w:val="es-ES"/>
        </w:rPr>
      </w:pPr>
      <w:bookmarkStart w:id="6" w:name="_Toc61141705"/>
      <w:r w:rsidRPr="007C0FA8">
        <w:rPr>
          <w:rFonts w:ascii="Cambria Math" w:hAnsi="Cambria Math" w:cs="Cambria Math"/>
          <w:color w:val="002060"/>
          <w:sz w:val="40"/>
          <w:szCs w:val="40"/>
        </w:rPr>
        <w:t>▶</w:t>
      </w:r>
      <w:r>
        <w:rPr>
          <w:rFonts w:ascii="Cambria Math" w:hAnsi="Cambria Math" w:cs="Cambria Math"/>
          <w:color w:val="002060"/>
          <w:sz w:val="40"/>
          <w:szCs w:val="40"/>
        </w:rPr>
        <w:t xml:space="preserve"> </w:t>
      </w:r>
      <w:r>
        <w:rPr>
          <w:rFonts w:ascii="Alegreya Sans SC Medium" w:hAnsi="Alegreya Sans SC Medium"/>
          <w:b w:val="0"/>
          <w:color w:val="374C80" w:themeColor="accent1" w:themeShade="BF"/>
          <w:sz w:val="36"/>
          <w:szCs w:val="36"/>
          <w:lang w:val="es-ES"/>
        </w:rPr>
        <w:t>Casos de uso/historias de usuario</w:t>
      </w:r>
      <w:bookmarkEnd w:id="6"/>
      <w:r>
        <w:rPr>
          <w:rFonts w:ascii="Alegreya Sans SC Medium" w:hAnsi="Alegreya Sans SC Medium"/>
          <w:b w:val="0"/>
          <w:color w:val="374C80" w:themeColor="accent1" w:themeShade="BF"/>
          <w:sz w:val="36"/>
          <w:szCs w:val="36"/>
          <w:lang w:val="es-ES"/>
        </w:rPr>
        <w:tab/>
      </w:r>
    </w:p>
    <w:p w:rsidR="00FF12AF" w:rsidRDefault="00FF12AF" w:rsidP="00E031D2">
      <w:pPr>
        <w:spacing w:after="0"/>
        <w:jc w:val="both"/>
        <w:rPr>
          <w:sz w:val="2"/>
          <w:szCs w:val="2"/>
          <w:lang w:val="es-ES"/>
        </w:rPr>
      </w:pPr>
    </w:p>
    <w:p w:rsidR="00FF12AF" w:rsidRDefault="00FF12AF" w:rsidP="00E031D2">
      <w:pPr>
        <w:spacing w:after="0"/>
        <w:ind w:firstLine="720"/>
        <w:jc w:val="both"/>
        <w:rPr>
          <w:sz w:val="2"/>
          <w:szCs w:val="2"/>
          <w:lang w:val="es-ES"/>
        </w:rPr>
      </w:pPr>
    </w:p>
    <w:p w:rsidR="00A35820" w:rsidRPr="00A35820" w:rsidRDefault="00A35820" w:rsidP="00FD44DC">
      <w:pPr>
        <w:pStyle w:val="Prrafodelista"/>
        <w:numPr>
          <w:ilvl w:val="0"/>
          <w:numId w:val="2"/>
        </w:numPr>
        <w:spacing w:after="0" w:line="276" w:lineRule="auto"/>
        <w:jc w:val="both"/>
        <w:rPr>
          <w:rFonts w:ascii="Arial" w:eastAsia="Times New Roman" w:hAnsi="Arial" w:cs="Arial"/>
          <w:color w:val="000000"/>
          <w:sz w:val="24"/>
          <w:szCs w:val="24"/>
          <w:lang w:eastAsia="es-ES"/>
        </w:rPr>
      </w:pPr>
      <w:r w:rsidRPr="00A35820">
        <w:rPr>
          <w:rFonts w:ascii="Arial" w:eastAsia="Times New Roman" w:hAnsi="Arial" w:cs="Arial"/>
          <w:color w:val="000000"/>
          <w:sz w:val="24"/>
          <w:szCs w:val="24"/>
          <w:lang w:eastAsia="es-ES"/>
        </w:rPr>
        <w:t>Como padre del niño con TEA/Asperger, quiero ayudar a mi hijo a organizar sus tareas en una agenda, añadiéndolas para que pueda consultarlas.</w:t>
      </w:r>
    </w:p>
    <w:p w:rsidR="00F21E02" w:rsidRDefault="00FF12AF" w:rsidP="00FD44DC">
      <w:pPr>
        <w:pStyle w:val="Prrafodelista"/>
        <w:numPr>
          <w:ilvl w:val="0"/>
          <w:numId w:val="2"/>
        </w:numPr>
        <w:spacing w:after="0" w:line="276" w:lineRule="auto"/>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 xml:space="preserve">Como padre del niño con TEA/Asperger, quiero </w:t>
      </w:r>
      <w:r w:rsidR="00A35820">
        <w:rPr>
          <w:rFonts w:ascii="Arial" w:eastAsia="Times New Roman" w:hAnsi="Arial" w:cs="Arial"/>
          <w:color w:val="000000"/>
          <w:sz w:val="24"/>
          <w:szCs w:val="24"/>
          <w:lang w:eastAsia="es-ES"/>
        </w:rPr>
        <w:t xml:space="preserve">consultar la </w:t>
      </w:r>
      <w:r w:rsidR="00031FE0">
        <w:rPr>
          <w:rFonts w:ascii="Arial" w:eastAsia="Times New Roman" w:hAnsi="Arial" w:cs="Arial"/>
          <w:color w:val="000000"/>
          <w:sz w:val="24"/>
          <w:szCs w:val="24"/>
          <w:lang w:eastAsia="es-ES"/>
        </w:rPr>
        <w:t>ruta</w:t>
      </w:r>
      <w:r w:rsidR="0020410A">
        <w:rPr>
          <w:rFonts w:ascii="Arial" w:eastAsia="Times New Roman" w:hAnsi="Arial" w:cs="Arial"/>
          <w:color w:val="000000"/>
          <w:sz w:val="24"/>
          <w:szCs w:val="24"/>
          <w:lang w:eastAsia="es-ES"/>
        </w:rPr>
        <w:t xml:space="preserve"> de mi hijo en mi ausencia.</w:t>
      </w:r>
    </w:p>
    <w:p w:rsidR="00A35820" w:rsidRDefault="00A35820" w:rsidP="00FD44DC">
      <w:pPr>
        <w:pStyle w:val="Prrafodelista"/>
        <w:numPr>
          <w:ilvl w:val="0"/>
          <w:numId w:val="2"/>
        </w:numPr>
        <w:spacing w:after="0" w:line="276" w:lineRule="auto"/>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Como padre del niño con TEA/Asperger, quiero conocer si se encuentra en una situación de emergencia</w:t>
      </w:r>
      <w:r w:rsidR="00EA5DA5">
        <w:rPr>
          <w:rFonts w:ascii="Arial" w:eastAsia="Times New Roman" w:hAnsi="Arial" w:cs="Arial"/>
          <w:color w:val="000000"/>
          <w:sz w:val="24"/>
          <w:szCs w:val="24"/>
          <w:lang w:eastAsia="es-ES"/>
        </w:rPr>
        <w:t>.</w:t>
      </w:r>
    </w:p>
    <w:p w:rsidR="00A35820" w:rsidRDefault="00A35820" w:rsidP="00FD44DC">
      <w:pPr>
        <w:pStyle w:val="Prrafodelista"/>
        <w:numPr>
          <w:ilvl w:val="0"/>
          <w:numId w:val="2"/>
        </w:numPr>
        <w:spacing w:line="276" w:lineRule="auto"/>
        <w:jc w:val="both"/>
        <w:rPr>
          <w:rFonts w:ascii="Arial" w:eastAsia="Times New Roman" w:hAnsi="Arial" w:cs="Arial"/>
          <w:color w:val="000000"/>
          <w:sz w:val="24"/>
          <w:szCs w:val="24"/>
          <w:lang w:eastAsia="es-ES"/>
        </w:rPr>
      </w:pPr>
      <w:r w:rsidRPr="00A35820">
        <w:rPr>
          <w:rFonts w:ascii="Arial" w:eastAsia="Times New Roman" w:hAnsi="Arial" w:cs="Arial"/>
          <w:color w:val="000000"/>
          <w:sz w:val="24"/>
          <w:szCs w:val="24"/>
          <w:lang w:eastAsia="es-ES"/>
        </w:rPr>
        <w:t xml:space="preserve">Como padre del niño con TEA/Asperger, quiero </w:t>
      </w:r>
      <w:r>
        <w:rPr>
          <w:rFonts w:ascii="Arial" w:eastAsia="Times New Roman" w:hAnsi="Arial" w:cs="Arial"/>
          <w:color w:val="000000"/>
          <w:sz w:val="24"/>
          <w:szCs w:val="24"/>
          <w:lang w:eastAsia="es-ES"/>
        </w:rPr>
        <w:t>evaluar su comportamiento para incentivarlo a través de puntos al hacer sus tareas correctamente.</w:t>
      </w:r>
    </w:p>
    <w:p w:rsidR="00A35820" w:rsidRDefault="00A35820" w:rsidP="00EA5DA5">
      <w:pPr>
        <w:pStyle w:val="Prrafodelista"/>
        <w:numPr>
          <w:ilvl w:val="0"/>
          <w:numId w:val="2"/>
        </w:numPr>
        <w:spacing w:line="276" w:lineRule="auto"/>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Como niño con TEA/Asperger, quiero poder consultar mi agenda para ver las distintas</w:t>
      </w:r>
      <w:r w:rsidR="0020410A">
        <w:rPr>
          <w:rFonts w:ascii="Arial" w:eastAsia="Times New Roman" w:hAnsi="Arial" w:cs="Arial"/>
          <w:color w:val="000000"/>
          <w:sz w:val="24"/>
          <w:szCs w:val="24"/>
          <w:lang w:eastAsia="es-ES"/>
        </w:rPr>
        <w:t xml:space="preserve"> actividades que he de realizar y ganar puntos cuando las complete.</w:t>
      </w:r>
    </w:p>
    <w:p w:rsidR="00555518" w:rsidRPr="00555518" w:rsidRDefault="00555518" w:rsidP="00EA5DA5">
      <w:pPr>
        <w:pStyle w:val="Prrafodelista"/>
        <w:numPr>
          <w:ilvl w:val="0"/>
          <w:numId w:val="2"/>
        </w:numPr>
        <w:jc w:val="both"/>
        <w:rPr>
          <w:rFonts w:ascii="Arial" w:eastAsia="Times New Roman" w:hAnsi="Arial" w:cs="Arial"/>
          <w:color w:val="000000"/>
          <w:sz w:val="24"/>
          <w:szCs w:val="24"/>
          <w:lang w:eastAsia="es-ES"/>
        </w:rPr>
      </w:pPr>
      <w:r w:rsidRPr="00555518">
        <w:rPr>
          <w:rFonts w:ascii="Arial" w:eastAsia="Times New Roman" w:hAnsi="Arial" w:cs="Arial"/>
          <w:color w:val="000000"/>
          <w:sz w:val="24"/>
          <w:szCs w:val="24"/>
          <w:lang w:eastAsia="es-ES"/>
        </w:rPr>
        <w:t xml:space="preserve">Como niño con TEA/Asperger, quiero poder </w:t>
      </w:r>
      <w:r>
        <w:rPr>
          <w:rFonts w:ascii="Arial" w:eastAsia="Times New Roman" w:hAnsi="Arial" w:cs="Arial"/>
          <w:color w:val="000000"/>
          <w:sz w:val="24"/>
          <w:szCs w:val="24"/>
          <w:lang w:eastAsia="es-ES"/>
        </w:rPr>
        <w:t>ubicarme y saber con precisión los lugares de mi interés.</w:t>
      </w:r>
    </w:p>
    <w:p w:rsidR="00A35820" w:rsidRDefault="00A35820" w:rsidP="00FD44DC">
      <w:pPr>
        <w:pStyle w:val="Prrafodelista"/>
        <w:numPr>
          <w:ilvl w:val="0"/>
          <w:numId w:val="2"/>
        </w:numPr>
        <w:spacing w:after="0" w:line="276" w:lineRule="auto"/>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 xml:space="preserve">Como niño con TEA/Asperger, quiero poder </w:t>
      </w:r>
      <w:r w:rsidR="00EA5DA5">
        <w:rPr>
          <w:rFonts w:ascii="Arial" w:eastAsia="Times New Roman" w:hAnsi="Arial" w:cs="Arial"/>
          <w:color w:val="000000"/>
          <w:sz w:val="24"/>
          <w:szCs w:val="24"/>
          <w:lang w:eastAsia="es-ES"/>
        </w:rPr>
        <w:t>informar de que estoy en una situación de emergencia.</w:t>
      </w:r>
    </w:p>
    <w:p w:rsidR="00A35820" w:rsidRDefault="00A35820" w:rsidP="00FD44DC">
      <w:pPr>
        <w:pStyle w:val="Prrafodelista"/>
        <w:numPr>
          <w:ilvl w:val="0"/>
          <w:numId w:val="2"/>
        </w:numPr>
        <w:spacing w:after="0" w:line="276" w:lineRule="auto"/>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Como niño con TEA/Asperger, quiero recibir premi</w:t>
      </w:r>
      <w:r w:rsidR="00EA5DA5">
        <w:rPr>
          <w:rFonts w:ascii="Arial" w:eastAsia="Times New Roman" w:hAnsi="Arial" w:cs="Arial"/>
          <w:color w:val="000000"/>
          <w:sz w:val="24"/>
          <w:szCs w:val="24"/>
          <w:lang w:eastAsia="es-ES"/>
        </w:rPr>
        <w:t>os por realizar bien mis tareas.</w:t>
      </w:r>
    </w:p>
    <w:p w:rsidR="00061160" w:rsidRDefault="00061160" w:rsidP="00061160">
      <w:pPr>
        <w:spacing w:after="0"/>
        <w:jc w:val="both"/>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br/>
      </w:r>
    </w:p>
    <w:p w:rsidR="00061160" w:rsidRDefault="00061160" w:rsidP="00061160">
      <w:pPr>
        <w:pStyle w:val="Ttulo3"/>
        <w:tabs>
          <w:tab w:val="left" w:pos="7632"/>
        </w:tabs>
        <w:jc w:val="both"/>
        <w:rPr>
          <w:rFonts w:ascii="Alegreya Sans SC Medium" w:hAnsi="Alegreya Sans SC Medium"/>
          <w:b w:val="0"/>
          <w:color w:val="374C80" w:themeColor="accent1" w:themeShade="BF"/>
          <w:sz w:val="36"/>
          <w:szCs w:val="36"/>
          <w:lang w:val="es-ES"/>
        </w:rPr>
      </w:pPr>
      <w:bookmarkStart w:id="7" w:name="_Toc55831531"/>
      <w:bookmarkStart w:id="8" w:name="_Toc61141706"/>
      <w:r w:rsidRPr="007C0FA8">
        <w:rPr>
          <w:rFonts w:ascii="Cambria Math" w:hAnsi="Cambria Math" w:cs="Cambria Math"/>
          <w:color w:val="002060"/>
          <w:sz w:val="40"/>
          <w:szCs w:val="40"/>
        </w:rPr>
        <w:t>▶</w:t>
      </w:r>
      <w:r>
        <w:rPr>
          <w:rFonts w:ascii="Cambria Math" w:hAnsi="Cambria Math" w:cs="Cambria Math"/>
          <w:color w:val="002060"/>
          <w:sz w:val="40"/>
          <w:szCs w:val="40"/>
        </w:rPr>
        <w:t xml:space="preserve"> </w:t>
      </w:r>
      <w:r w:rsidRPr="003E22B8">
        <w:rPr>
          <w:rFonts w:ascii="Alegreya Sans SC Medium" w:hAnsi="Alegreya Sans SC Medium"/>
          <w:b w:val="0"/>
          <w:color w:val="374C80" w:themeColor="accent1" w:themeShade="BF"/>
          <w:sz w:val="36"/>
          <w:szCs w:val="36"/>
          <w:lang w:val="es-ES"/>
        </w:rPr>
        <w:t>URL del p</w:t>
      </w:r>
      <w:r>
        <w:rPr>
          <w:rFonts w:ascii="Alegreya Sans SC Medium" w:hAnsi="Alegreya Sans SC Medium"/>
          <w:b w:val="0"/>
          <w:color w:val="374C80" w:themeColor="accent1" w:themeShade="BF"/>
          <w:sz w:val="36"/>
          <w:szCs w:val="36"/>
          <w:lang w:val="es-ES"/>
        </w:rPr>
        <w:t>rototipo realizado mediante P</w:t>
      </w:r>
      <w:r w:rsidRPr="003E22B8">
        <w:rPr>
          <w:rFonts w:ascii="Alegreya Sans SC Medium" w:hAnsi="Alegreya Sans SC Medium"/>
          <w:b w:val="0"/>
          <w:color w:val="374C80" w:themeColor="accent1" w:themeShade="BF"/>
          <w:sz w:val="36"/>
          <w:szCs w:val="36"/>
          <w:lang w:val="es-ES"/>
        </w:rPr>
        <w:t xml:space="preserve">OP de </w:t>
      </w:r>
      <w:proofErr w:type="spellStart"/>
      <w:r w:rsidRPr="003E22B8">
        <w:rPr>
          <w:rFonts w:ascii="Alegreya Sans SC Medium" w:hAnsi="Alegreya Sans SC Medium"/>
          <w:b w:val="0"/>
          <w:color w:val="374C80" w:themeColor="accent1" w:themeShade="BF"/>
          <w:sz w:val="36"/>
          <w:szCs w:val="36"/>
          <w:lang w:val="es-ES"/>
        </w:rPr>
        <w:t>Marvel</w:t>
      </w:r>
      <w:bookmarkEnd w:id="7"/>
      <w:bookmarkEnd w:id="8"/>
      <w:proofErr w:type="spellEnd"/>
      <w:r>
        <w:rPr>
          <w:rFonts w:ascii="Alegreya Sans SC Medium" w:hAnsi="Alegreya Sans SC Medium"/>
          <w:b w:val="0"/>
          <w:color w:val="374C80" w:themeColor="accent1" w:themeShade="BF"/>
          <w:sz w:val="36"/>
          <w:szCs w:val="36"/>
          <w:lang w:val="es-ES"/>
        </w:rPr>
        <w:tab/>
      </w:r>
    </w:p>
    <w:p w:rsidR="00061160" w:rsidRDefault="00061160" w:rsidP="00061160">
      <w:pPr>
        <w:spacing w:after="0"/>
        <w:jc w:val="both"/>
        <w:rPr>
          <w:sz w:val="2"/>
          <w:szCs w:val="2"/>
          <w:lang w:val="es-ES"/>
        </w:rPr>
      </w:pPr>
    </w:p>
    <w:p w:rsidR="00061160" w:rsidRDefault="00061160" w:rsidP="00061160">
      <w:pPr>
        <w:spacing w:after="0"/>
        <w:ind w:firstLine="720"/>
        <w:jc w:val="both"/>
        <w:rPr>
          <w:sz w:val="2"/>
          <w:szCs w:val="2"/>
          <w:lang w:val="es-ES"/>
        </w:rPr>
      </w:pPr>
    </w:p>
    <w:p w:rsidR="00061160" w:rsidRPr="003E22B8" w:rsidRDefault="00061160" w:rsidP="00061160">
      <w:pPr>
        <w:spacing w:after="0"/>
        <w:jc w:val="both"/>
        <w:rPr>
          <w:rFonts w:ascii="Arial" w:eastAsia="Times New Roman" w:hAnsi="Arial" w:cs="Arial"/>
          <w:color w:val="7EB1E6" w:themeColor="accent3" w:themeTint="99"/>
          <w:sz w:val="24"/>
          <w:szCs w:val="24"/>
          <w:lang w:val="es-ES" w:eastAsia="es-ES"/>
        </w:rPr>
      </w:pPr>
      <w:hyperlink r:id="rId13" w:history="1">
        <w:r w:rsidRPr="003E22B8">
          <w:rPr>
            <w:rStyle w:val="Hipervnculo"/>
            <w:rFonts w:ascii="Arial" w:eastAsia="Times New Roman" w:hAnsi="Arial" w:cs="Arial"/>
            <w:color w:val="7EB1E6" w:themeColor="accent3" w:themeTint="99"/>
            <w:sz w:val="24"/>
            <w:szCs w:val="24"/>
            <w:lang w:val="es-ES" w:eastAsia="es-ES"/>
          </w:rPr>
          <w:t>https://marvelapp.com/prototype/7f90j7b/screen/74350763</w:t>
        </w:r>
      </w:hyperlink>
    </w:p>
    <w:p w:rsidR="00061160" w:rsidRDefault="00061160" w:rsidP="00061160">
      <w:pPr>
        <w:pStyle w:val="Ttulo3"/>
        <w:tabs>
          <w:tab w:val="left" w:pos="7632"/>
        </w:tabs>
        <w:jc w:val="both"/>
        <w:rPr>
          <w:rFonts w:ascii="Alegreya Sans SC Medium" w:hAnsi="Alegreya Sans SC Medium"/>
          <w:b w:val="0"/>
          <w:color w:val="374C80" w:themeColor="accent1" w:themeShade="BF"/>
          <w:sz w:val="36"/>
          <w:szCs w:val="36"/>
          <w:lang w:val="es-ES"/>
        </w:rPr>
      </w:pPr>
      <w:bookmarkStart w:id="9" w:name="_Toc55831532"/>
      <w:bookmarkStart w:id="10" w:name="_Toc61141707"/>
      <w:r w:rsidRPr="007C0FA8">
        <w:rPr>
          <w:rFonts w:ascii="Cambria Math" w:hAnsi="Cambria Math" w:cs="Cambria Math"/>
          <w:color w:val="002060"/>
          <w:sz w:val="40"/>
          <w:szCs w:val="40"/>
        </w:rPr>
        <w:lastRenderedPageBreak/>
        <w:t>▶</w:t>
      </w:r>
      <w:r>
        <w:rPr>
          <w:rFonts w:ascii="Cambria Math" w:hAnsi="Cambria Math" w:cs="Cambria Math"/>
          <w:color w:val="002060"/>
          <w:sz w:val="40"/>
          <w:szCs w:val="40"/>
        </w:rPr>
        <w:t xml:space="preserve"> </w:t>
      </w:r>
      <w:r w:rsidRPr="003E22B8">
        <w:rPr>
          <w:rFonts w:ascii="Alegreya Sans SC Medium" w:hAnsi="Alegreya Sans SC Medium"/>
          <w:b w:val="0"/>
          <w:color w:val="374C80" w:themeColor="accent1" w:themeShade="BF"/>
          <w:sz w:val="36"/>
          <w:szCs w:val="36"/>
          <w:lang w:val="es-ES"/>
        </w:rPr>
        <w:t>Conjunto de imágenes utilizadas para crear el prototipo</w:t>
      </w:r>
      <w:bookmarkEnd w:id="9"/>
      <w:bookmarkEnd w:id="10"/>
      <w:r w:rsidRPr="003E22B8">
        <w:rPr>
          <w:rFonts w:ascii="Alegreya Sans SC Medium" w:hAnsi="Alegreya Sans SC Medium"/>
          <w:b w:val="0"/>
          <w:color w:val="374C80" w:themeColor="accent1" w:themeShade="BF"/>
          <w:sz w:val="36"/>
          <w:szCs w:val="36"/>
          <w:lang w:val="es-ES"/>
        </w:rPr>
        <w:t xml:space="preserve"> </w:t>
      </w:r>
    </w:p>
    <w:p w:rsidR="00061160" w:rsidRPr="003E22B8" w:rsidRDefault="00061160" w:rsidP="00061160">
      <w:pPr>
        <w:rPr>
          <w:sz w:val="10"/>
          <w:szCs w:val="10"/>
          <w:lang w:val="es-ES"/>
        </w:rPr>
      </w:pPr>
    </w:p>
    <w:p w:rsidR="00061160" w:rsidRDefault="00061160" w:rsidP="00061160">
      <w:pPr>
        <w:spacing w:after="0"/>
        <w:jc w:val="both"/>
        <w:rPr>
          <w:sz w:val="2"/>
          <w:szCs w:val="2"/>
          <w:lang w:val="es-ES"/>
        </w:rPr>
      </w:pPr>
    </w:p>
    <w:p w:rsidR="00061160" w:rsidRDefault="00061160" w:rsidP="00061160">
      <w:pPr>
        <w:spacing w:after="0"/>
        <w:ind w:firstLine="720"/>
        <w:jc w:val="both"/>
        <w:rPr>
          <w:sz w:val="2"/>
          <w:szCs w:val="2"/>
          <w:lang w:val="es-ES"/>
        </w:rPr>
      </w:pPr>
    </w:p>
    <w:p w:rsidR="00061160" w:rsidRDefault="00061160" w:rsidP="00061160">
      <w:pPr>
        <w:spacing w:after="0"/>
        <w:jc w:val="center"/>
        <w:rPr>
          <w:rFonts w:ascii="Arial" w:eastAsia="Times New Roman" w:hAnsi="Arial" w:cs="Arial"/>
          <w:color w:val="000000"/>
          <w:sz w:val="24"/>
          <w:szCs w:val="24"/>
          <w:lang w:eastAsia="es-ES"/>
        </w:rPr>
      </w:pPr>
      <w:r w:rsidRPr="00061160">
        <w:rPr>
          <w:rFonts w:ascii="Arial" w:eastAsia="Times New Roman" w:hAnsi="Arial" w:cs="Arial"/>
          <w:noProof/>
          <w:color w:val="000000"/>
          <w:sz w:val="24"/>
          <w:szCs w:val="24"/>
          <w:lang w:val="es-ES" w:eastAsia="es-ES"/>
        </w:rPr>
        <w:drawing>
          <wp:inline distT="0" distB="0" distL="0" distR="0" wp14:anchorId="625B2729" wp14:editId="586CC50B">
            <wp:extent cx="1973515" cy="3501222"/>
            <wp:effectExtent l="0" t="0" r="825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2560" cy="3517268"/>
                    </a:xfrm>
                    <a:prstGeom prst="rect">
                      <a:avLst/>
                    </a:prstGeom>
                  </pic:spPr>
                </pic:pic>
              </a:graphicData>
            </a:graphic>
          </wp:inline>
        </w:drawing>
      </w:r>
      <w:r w:rsidRPr="00061160">
        <w:rPr>
          <w:rFonts w:ascii="Arial" w:eastAsia="Times New Roman" w:hAnsi="Arial" w:cs="Arial"/>
          <w:color w:val="000000"/>
          <w:sz w:val="24"/>
          <w:szCs w:val="24"/>
          <w:lang w:eastAsia="es-ES"/>
        </w:rPr>
        <w:drawing>
          <wp:inline distT="0" distB="0" distL="0" distR="0" wp14:anchorId="0628DC3A" wp14:editId="43653ADA">
            <wp:extent cx="2003136" cy="3519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4930" cy="3592595"/>
                    </a:xfrm>
                    <a:prstGeom prst="rect">
                      <a:avLst/>
                    </a:prstGeom>
                  </pic:spPr>
                </pic:pic>
              </a:graphicData>
            </a:graphic>
          </wp:inline>
        </w:drawing>
      </w:r>
      <w:r w:rsidRPr="00061160">
        <w:rPr>
          <w:rFonts w:ascii="Arial" w:eastAsia="Times New Roman" w:hAnsi="Arial" w:cs="Arial"/>
          <w:color w:val="000000"/>
          <w:sz w:val="24"/>
          <w:szCs w:val="24"/>
          <w:lang w:eastAsia="es-ES"/>
        </w:rPr>
        <w:drawing>
          <wp:inline distT="0" distB="0" distL="0" distR="0" wp14:anchorId="4F17BC66" wp14:editId="614C37D7">
            <wp:extent cx="2008707" cy="352347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9742" cy="3560368"/>
                    </a:xfrm>
                    <a:prstGeom prst="rect">
                      <a:avLst/>
                    </a:prstGeom>
                  </pic:spPr>
                </pic:pic>
              </a:graphicData>
            </a:graphic>
          </wp:inline>
        </w:drawing>
      </w:r>
    </w:p>
    <w:p w:rsidR="00061160" w:rsidRDefault="00061160" w:rsidP="00061160">
      <w:pPr>
        <w:spacing w:after="0"/>
        <w:jc w:val="center"/>
        <w:rPr>
          <w:rFonts w:ascii="Arial" w:eastAsia="Times New Roman" w:hAnsi="Arial" w:cs="Arial"/>
          <w:color w:val="000000"/>
          <w:sz w:val="24"/>
          <w:szCs w:val="24"/>
          <w:lang w:eastAsia="es-ES"/>
        </w:rPr>
      </w:pPr>
    </w:p>
    <w:p w:rsidR="00061160" w:rsidRDefault="00061160" w:rsidP="00061160">
      <w:pPr>
        <w:spacing w:after="0"/>
        <w:jc w:val="center"/>
        <w:rPr>
          <w:rFonts w:ascii="Arial" w:eastAsia="Times New Roman" w:hAnsi="Arial" w:cs="Arial"/>
          <w:color w:val="000000"/>
          <w:sz w:val="24"/>
          <w:szCs w:val="24"/>
          <w:lang w:eastAsia="es-ES"/>
        </w:rPr>
      </w:pPr>
      <w:r w:rsidRPr="00061160">
        <w:rPr>
          <w:rFonts w:ascii="Arial" w:eastAsia="Times New Roman" w:hAnsi="Arial" w:cs="Arial"/>
          <w:color w:val="000000"/>
          <w:sz w:val="24"/>
          <w:szCs w:val="24"/>
          <w:lang w:eastAsia="es-ES"/>
        </w:rPr>
        <w:drawing>
          <wp:inline distT="0" distB="0" distL="0" distR="0" wp14:anchorId="64521E3E" wp14:editId="59812A47">
            <wp:extent cx="2011680" cy="3539676"/>
            <wp:effectExtent l="0" t="0" r="762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2843" cy="3594509"/>
                    </a:xfrm>
                    <a:prstGeom prst="rect">
                      <a:avLst/>
                    </a:prstGeom>
                  </pic:spPr>
                </pic:pic>
              </a:graphicData>
            </a:graphic>
          </wp:inline>
        </w:drawing>
      </w:r>
      <w:r w:rsidRPr="00061160">
        <w:rPr>
          <w:rFonts w:ascii="Arial" w:eastAsia="Times New Roman" w:hAnsi="Arial" w:cs="Arial"/>
          <w:color w:val="000000"/>
          <w:sz w:val="24"/>
          <w:szCs w:val="24"/>
          <w:lang w:eastAsia="es-ES"/>
        </w:rPr>
        <w:drawing>
          <wp:inline distT="0" distB="0" distL="0" distR="0" wp14:anchorId="7F89C692" wp14:editId="3A7F184E">
            <wp:extent cx="2020676" cy="357632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2776" cy="3615434"/>
                    </a:xfrm>
                    <a:prstGeom prst="rect">
                      <a:avLst/>
                    </a:prstGeom>
                  </pic:spPr>
                </pic:pic>
              </a:graphicData>
            </a:graphic>
          </wp:inline>
        </w:drawing>
      </w:r>
      <w:r w:rsidR="0044722C" w:rsidRPr="0044722C">
        <w:rPr>
          <w:noProof/>
          <w:lang w:val="es-ES" w:eastAsia="es-ES"/>
        </w:rPr>
        <w:t xml:space="preserve"> </w:t>
      </w:r>
      <w:r w:rsidR="0044722C" w:rsidRPr="0044722C">
        <w:rPr>
          <w:rFonts w:ascii="Arial" w:eastAsia="Times New Roman" w:hAnsi="Arial" w:cs="Arial"/>
          <w:color w:val="000000"/>
          <w:sz w:val="24"/>
          <w:szCs w:val="24"/>
          <w:lang w:eastAsia="es-ES"/>
        </w:rPr>
        <w:drawing>
          <wp:inline distT="0" distB="0" distL="0" distR="0" wp14:anchorId="1264C290" wp14:editId="3CBCF962">
            <wp:extent cx="2018698" cy="3563620"/>
            <wp:effectExtent l="0" t="0" r="635"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2256" cy="3658166"/>
                    </a:xfrm>
                    <a:prstGeom prst="rect">
                      <a:avLst/>
                    </a:prstGeom>
                  </pic:spPr>
                </pic:pic>
              </a:graphicData>
            </a:graphic>
          </wp:inline>
        </w:drawing>
      </w:r>
    </w:p>
    <w:p w:rsidR="00921EA5" w:rsidRDefault="00921EA5" w:rsidP="00061160">
      <w:pPr>
        <w:spacing w:after="0"/>
        <w:jc w:val="center"/>
        <w:rPr>
          <w:rFonts w:ascii="Arial" w:eastAsia="Times New Roman" w:hAnsi="Arial" w:cs="Arial"/>
          <w:color w:val="000000"/>
          <w:sz w:val="24"/>
          <w:szCs w:val="24"/>
          <w:lang w:eastAsia="es-ES"/>
        </w:rPr>
      </w:pPr>
    </w:p>
    <w:p w:rsidR="00921EA5" w:rsidRDefault="00921EA5" w:rsidP="00061160">
      <w:pPr>
        <w:spacing w:after="0"/>
        <w:jc w:val="center"/>
        <w:rPr>
          <w:rFonts w:ascii="Arial" w:eastAsia="Times New Roman" w:hAnsi="Arial" w:cs="Arial"/>
          <w:color w:val="000000"/>
          <w:sz w:val="24"/>
          <w:szCs w:val="24"/>
          <w:lang w:eastAsia="es-ES"/>
        </w:rPr>
      </w:pPr>
    </w:p>
    <w:p w:rsidR="00921EA5" w:rsidRDefault="00921EA5" w:rsidP="00061160">
      <w:pPr>
        <w:spacing w:after="0"/>
        <w:jc w:val="center"/>
        <w:rPr>
          <w:rFonts w:ascii="Arial" w:eastAsia="Times New Roman" w:hAnsi="Arial" w:cs="Arial"/>
          <w:color w:val="000000"/>
          <w:sz w:val="24"/>
          <w:szCs w:val="24"/>
          <w:lang w:eastAsia="es-ES"/>
        </w:rPr>
      </w:pPr>
    </w:p>
    <w:p w:rsidR="00921EA5" w:rsidRDefault="00921EA5" w:rsidP="00061160">
      <w:pPr>
        <w:spacing w:after="0"/>
        <w:jc w:val="center"/>
        <w:rPr>
          <w:rFonts w:ascii="Arial" w:eastAsia="Times New Roman" w:hAnsi="Arial" w:cs="Arial"/>
          <w:color w:val="000000"/>
          <w:sz w:val="24"/>
          <w:szCs w:val="24"/>
          <w:lang w:eastAsia="es-ES"/>
        </w:rPr>
      </w:pPr>
    </w:p>
    <w:p w:rsidR="00921EA5" w:rsidRDefault="00921EA5" w:rsidP="00921EA5">
      <w:pPr>
        <w:spacing w:after="0"/>
        <w:rPr>
          <w:rFonts w:ascii="Arial" w:eastAsia="Times New Roman" w:hAnsi="Arial" w:cs="Arial"/>
          <w:color w:val="000000"/>
          <w:sz w:val="24"/>
          <w:szCs w:val="24"/>
          <w:lang w:eastAsia="es-ES"/>
        </w:rPr>
      </w:pPr>
    </w:p>
    <w:p w:rsidR="00921EA5" w:rsidRDefault="00921EA5" w:rsidP="00061160">
      <w:pPr>
        <w:spacing w:after="0"/>
        <w:jc w:val="center"/>
        <w:rPr>
          <w:rFonts w:ascii="Arial" w:eastAsia="Times New Roman" w:hAnsi="Arial" w:cs="Arial"/>
          <w:color w:val="000000"/>
          <w:sz w:val="24"/>
          <w:szCs w:val="24"/>
          <w:lang w:eastAsia="es-ES"/>
        </w:rPr>
      </w:pPr>
      <w:r w:rsidRPr="00921EA5">
        <w:rPr>
          <w:rFonts w:ascii="Arial" w:eastAsia="Times New Roman" w:hAnsi="Arial" w:cs="Arial"/>
          <w:color w:val="000000"/>
          <w:sz w:val="24"/>
          <w:szCs w:val="24"/>
          <w:lang w:eastAsia="es-ES"/>
        </w:rPr>
        <w:drawing>
          <wp:inline distT="0" distB="0" distL="0" distR="0" wp14:anchorId="3F0A0F9B" wp14:editId="44E8D398">
            <wp:extent cx="2017474" cy="3549871"/>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0610" cy="3590580"/>
                    </a:xfrm>
                    <a:prstGeom prst="rect">
                      <a:avLst/>
                    </a:prstGeom>
                  </pic:spPr>
                </pic:pic>
              </a:graphicData>
            </a:graphic>
          </wp:inline>
        </w:drawing>
      </w:r>
      <w:r w:rsidRPr="00921EA5">
        <w:rPr>
          <w:rFonts w:ascii="Arial" w:eastAsia="Times New Roman" w:hAnsi="Arial" w:cs="Arial"/>
          <w:color w:val="000000"/>
          <w:sz w:val="24"/>
          <w:szCs w:val="24"/>
          <w:lang w:eastAsia="es-ES"/>
        </w:rPr>
        <w:drawing>
          <wp:inline distT="0" distB="0" distL="0" distR="0" wp14:anchorId="01FA2CE4" wp14:editId="066E57D2">
            <wp:extent cx="2019300" cy="356835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4396" cy="3612701"/>
                    </a:xfrm>
                    <a:prstGeom prst="rect">
                      <a:avLst/>
                    </a:prstGeom>
                  </pic:spPr>
                </pic:pic>
              </a:graphicData>
            </a:graphic>
          </wp:inline>
        </w:drawing>
      </w:r>
      <w:r w:rsidRPr="00921EA5">
        <w:rPr>
          <w:rFonts w:ascii="Arial" w:eastAsia="Times New Roman" w:hAnsi="Arial" w:cs="Arial"/>
          <w:color w:val="000000"/>
          <w:sz w:val="24"/>
          <w:szCs w:val="24"/>
          <w:lang w:eastAsia="es-ES"/>
        </w:rPr>
        <w:drawing>
          <wp:inline distT="0" distB="0" distL="0" distR="0" wp14:anchorId="4A18CF59" wp14:editId="4480521E">
            <wp:extent cx="2026920" cy="357070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0429" cy="3629741"/>
                    </a:xfrm>
                    <a:prstGeom prst="rect">
                      <a:avLst/>
                    </a:prstGeom>
                  </pic:spPr>
                </pic:pic>
              </a:graphicData>
            </a:graphic>
          </wp:inline>
        </w:drawing>
      </w:r>
    </w:p>
    <w:p w:rsidR="00921EA5" w:rsidRDefault="00921EA5" w:rsidP="00061160">
      <w:pPr>
        <w:spacing w:after="0"/>
        <w:jc w:val="center"/>
        <w:rPr>
          <w:rFonts w:ascii="Arial" w:eastAsia="Times New Roman" w:hAnsi="Arial" w:cs="Arial"/>
          <w:color w:val="000000"/>
          <w:sz w:val="24"/>
          <w:szCs w:val="24"/>
          <w:lang w:eastAsia="es-ES"/>
        </w:rPr>
      </w:pPr>
    </w:p>
    <w:p w:rsidR="00061160" w:rsidRDefault="00921EA5" w:rsidP="00061160">
      <w:pPr>
        <w:spacing w:after="0"/>
        <w:jc w:val="both"/>
        <w:rPr>
          <w:rFonts w:ascii="Arial" w:eastAsia="Times New Roman" w:hAnsi="Arial" w:cs="Arial"/>
          <w:color w:val="000000"/>
          <w:sz w:val="24"/>
          <w:szCs w:val="24"/>
          <w:lang w:eastAsia="es-ES"/>
        </w:rPr>
      </w:pPr>
      <w:r w:rsidRPr="00921EA5">
        <w:rPr>
          <w:rFonts w:ascii="Arial" w:eastAsia="Times New Roman" w:hAnsi="Arial" w:cs="Arial"/>
          <w:color w:val="000000"/>
          <w:sz w:val="24"/>
          <w:szCs w:val="24"/>
          <w:lang w:eastAsia="es-ES"/>
        </w:rPr>
        <w:drawing>
          <wp:inline distT="0" distB="0" distL="0" distR="0" wp14:anchorId="5B91CC5E" wp14:editId="5A7C1463">
            <wp:extent cx="2073019" cy="3657600"/>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0620" cy="3688655"/>
                    </a:xfrm>
                    <a:prstGeom prst="rect">
                      <a:avLst/>
                    </a:prstGeom>
                  </pic:spPr>
                </pic:pic>
              </a:graphicData>
            </a:graphic>
          </wp:inline>
        </w:drawing>
      </w:r>
      <w:r w:rsidRPr="00921EA5">
        <w:rPr>
          <w:rFonts w:ascii="Arial" w:eastAsia="Times New Roman" w:hAnsi="Arial" w:cs="Arial"/>
          <w:color w:val="000000"/>
          <w:sz w:val="24"/>
          <w:szCs w:val="24"/>
          <w:lang w:eastAsia="es-ES"/>
        </w:rPr>
        <w:drawing>
          <wp:inline distT="0" distB="0" distL="0" distR="0" wp14:anchorId="2D5C32C1" wp14:editId="27B2C348">
            <wp:extent cx="2067592" cy="3642360"/>
            <wp:effectExtent l="0" t="0" r="8890" b="0"/>
            <wp:docPr id="672" name="Imagen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4841" cy="3707979"/>
                    </a:xfrm>
                    <a:prstGeom prst="rect">
                      <a:avLst/>
                    </a:prstGeom>
                  </pic:spPr>
                </pic:pic>
              </a:graphicData>
            </a:graphic>
          </wp:inline>
        </w:drawing>
      </w:r>
    </w:p>
    <w:p w:rsidR="00CB75BB" w:rsidRDefault="00CB75BB" w:rsidP="00061160">
      <w:pPr>
        <w:spacing w:after="0"/>
        <w:jc w:val="both"/>
        <w:rPr>
          <w:rFonts w:ascii="Arial" w:eastAsia="Times New Roman" w:hAnsi="Arial" w:cs="Arial"/>
          <w:color w:val="000000"/>
          <w:sz w:val="24"/>
          <w:szCs w:val="24"/>
          <w:lang w:eastAsia="es-ES"/>
        </w:rPr>
      </w:pPr>
    </w:p>
    <w:p w:rsidR="00CB75BB" w:rsidRDefault="00CB75BB" w:rsidP="00061160">
      <w:pPr>
        <w:spacing w:after="0"/>
        <w:jc w:val="both"/>
        <w:rPr>
          <w:rFonts w:ascii="Arial" w:eastAsia="Times New Roman" w:hAnsi="Arial" w:cs="Arial"/>
          <w:color w:val="000000"/>
          <w:sz w:val="24"/>
          <w:szCs w:val="24"/>
          <w:lang w:eastAsia="es-ES"/>
        </w:rPr>
      </w:pPr>
    </w:p>
    <w:p w:rsidR="00CB75BB" w:rsidRDefault="00CB75BB" w:rsidP="00061160">
      <w:pPr>
        <w:spacing w:after="0"/>
        <w:jc w:val="both"/>
        <w:rPr>
          <w:rFonts w:ascii="Arial" w:eastAsia="Times New Roman" w:hAnsi="Arial" w:cs="Arial"/>
          <w:color w:val="000000"/>
          <w:sz w:val="24"/>
          <w:szCs w:val="24"/>
          <w:lang w:eastAsia="es-ES"/>
        </w:rPr>
      </w:pPr>
    </w:p>
    <w:p w:rsidR="00CB75BB" w:rsidRDefault="00CB75BB" w:rsidP="00061160">
      <w:pPr>
        <w:spacing w:after="0"/>
        <w:jc w:val="both"/>
        <w:rPr>
          <w:rFonts w:ascii="Arial" w:eastAsia="Times New Roman" w:hAnsi="Arial" w:cs="Arial"/>
          <w:color w:val="000000"/>
          <w:sz w:val="24"/>
          <w:szCs w:val="24"/>
          <w:lang w:eastAsia="es-ES"/>
        </w:rPr>
      </w:pPr>
    </w:p>
    <w:p w:rsidR="00CB75BB" w:rsidRPr="00966298" w:rsidRDefault="00CB75BB" w:rsidP="00CB75BB">
      <w:pPr>
        <w:pStyle w:val="Ttulo1"/>
        <w:pBdr>
          <w:bottom w:val="single" w:sz="12" w:space="1" w:color="374C80" w:themeColor="accent1" w:themeShade="BF"/>
        </w:pBdr>
        <w:rPr>
          <w:rFonts w:ascii="Alegreya Sans SC Medium" w:hAnsi="Alegreya Sans SC Medium"/>
          <w:color w:val="253356" w:themeColor="accent1" w:themeShade="80"/>
          <w:sz w:val="50"/>
          <w:szCs w:val="50"/>
          <w:lang w:val="es-ES"/>
        </w:rPr>
      </w:pPr>
      <w:bookmarkStart w:id="11" w:name="_Toc61141708"/>
      <w:r>
        <w:rPr>
          <w:rFonts w:ascii="Alegreya Sans SC Medium" w:hAnsi="Alegreya Sans SC Medium"/>
          <w:color w:val="253356" w:themeColor="accent1" w:themeShade="80"/>
          <w:sz w:val="50"/>
          <w:szCs w:val="50"/>
          <w:lang w:val="es-ES"/>
        </w:rPr>
        <w:lastRenderedPageBreak/>
        <w:t xml:space="preserve">Manual </w:t>
      </w:r>
      <w:bookmarkStart w:id="12" w:name="_GoBack"/>
      <w:bookmarkEnd w:id="12"/>
      <w:r>
        <w:rPr>
          <w:rFonts w:ascii="Alegreya Sans SC Medium" w:hAnsi="Alegreya Sans SC Medium"/>
          <w:color w:val="253356" w:themeColor="accent1" w:themeShade="80"/>
          <w:sz w:val="50"/>
          <w:szCs w:val="50"/>
          <w:lang w:val="es-ES"/>
        </w:rPr>
        <w:t>de usuario</w:t>
      </w:r>
      <w:bookmarkEnd w:id="11"/>
    </w:p>
    <w:p w:rsidR="00CB75BB" w:rsidRDefault="00CB75BB" w:rsidP="00CB75BB">
      <w:pPr>
        <w:spacing w:after="0"/>
        <w:ind w:firstLine="720"/>
        <w:jc w:val="both"/>
        <w:rPr>
          <w:rFonts w:ascii="Arial" w:eastAsia="Times New Roman" w:hAnsi="Arial" w:cs="Arial"/>
          <w:color w:val="000000"/>
          <w:sz w:val="24"/>
          <w:szCs w:val="24"/>
          <w:lang w:val="es-ES" w:eastAsia="es-ES"/>
        </w:rPr>
      </w:pPr>
    </w:p>
    <w:p w:rsidR="00CB75BB" w:rsidRDefault="00CB75BB" w:rsidP="00CB75BB">
      <w:pPr>
        <w:pStyle w:val="Ttulo3"/>
        <w:tabs>
          <w:tab w:val="left" w:pos="7632"/>
        </w:tabs>
        <w:jc w:val="both"/>
        <w:rPr>
          <w:rFonts w:ascii="Alegreya Sans SC Medium" w:hAnsi="Alegreya Sans SC Medium"/>
          <w:b w:val="0"/>
          <w:color w:val="374C80" w:themeColor="accent1" w:themeShade="BF"/>
          <w:sz w:val="36"/>
          <w:szCs w:val="36"/>
          <w:lang w:val="es-ES"/>
        </w:rPr>
      </w:pPr>
      <w:bookmarkStart w:id="13" w:name="_Toc61141709"/>
      <w:r w:rsidRPr="007C0FA8">
        <w:rPr>
          <w:rFonts w:ascii="Cambria Math" w:hAnsi="Cambria Math" w:cs="Cambria Math"/>
          <w:color w:val="002060"/>
          <w:sz w:val="40"/>
          <w:szCs w:val="40"/>
        </w:rPr>
        <w:t>▶</w:t>
      </w:r>
      <w:r>
        <w:rPr>
          <w:rFonts w:ascii="Cambria Math" w:hAnsi="Cambria Math" w:cs="Cambria Math"/>
          <w:color w:val="002060"/>
          <w:sz w:val="40"/>
          <w:szCs w:val="40"/>
        </w:rPr>
        <w:t xml:space="preserve"> </w:t>
      </w:r>
      <w:r>
        <w:rPr>
          <w:rFonts w:ascii="Alegreya Sans SC Medium" w:hAnsi="Alegreya Sans SC Medium"/>
          <w:b w:val="0"/>
          <w:color w:val="374C80" w:themeColor="accent1" w:themeShade="BF"/>
          <w:sz w:val="36"/>
          <w:szCs w:val="36"/>
          <w:lang w:val="es-ES"/>
        </w:rPr>
        <w:t>Creación de una</w:t>
      </w:r>
      <w:r w:rsidR="0044722C">
        <w:rPr>
          <w:rFonts w:ascii="Alegreya Sans SC Medium" w:hAnsi="Alegreya Sans SC Medium"/>
          <w:b w:val="0"/>
          <w:color w:val="374C80" w:themeColor="accent1" w:themeShade="BF"/>
          <w:sz w:val="36"/>
          <w:szCs w:val="36"/>
          <w:lang w:val="es-ES"/>
        </w:rPr>
        <w:t xml:space="preserve"> nueva</w:t>
      </w:r>
      <w:r>
        <w:rPr>
          <w:rFonts w:ascii="Alegreya Sans SC Medium" w:hAnsi="Alegreya Sans SC Medium"/>
          <w:b w:val="0"/>
          <w:color w:val="374C80" w:themeColor="accent1" w:themeShade="BF"/>
          <w:sz w:val="36"/>
          <w:szCs w:val="36"/>
          <w:lang w:val="es-ES"/>
        </w:rPr>
        <w:t xml:space="preserve"> cuenta</w:t>
      </w:r>
      <w:r w:rsidR="00F164AD">
        <w:rPr>
          <w:rFonts w:ascii="Alegreya Sans SC Medium" w:hAnsi="Alegreya Sans SC Medium"/>
          <w:b w:val="0"/>
          <w:color w:val="374C80" w:themeColor="accent1" w:themeShade="BF"/>
          <w:sz w:val="36"/>
          <w:szCs w:val="36"/>
          <w:lang w:val="es-ES"/>
        </w:rPr>
        <w:t xml:space="preserve"> e inicio de sesión</w:t>
      </w:r>
      <w:bookmarkEnd w:id="13"/>
    </w:p>
    <w:p w:rsidR="00CB75BB" w:rsidRDefault="00CB75BB" w:rsidP="00CB75BB">
      <w:pPr>
        <w:spacing w:after="0"/>
        <w:jc w:val="both"/>
        <w:rPr>
          <w:sz w:val="2"/>
          <w:szCs w:val="2"/>
          <w:lang w:val="es-ES"/>
        </w:rPr>
      </w:pPr>
    </w:p>
    <w:p w:rsidR="00CB75BB" w:rsidRDefault="00CB75BB" w:rsidP="00CB75BB">
      <w:pPr>
        <w:spacing w:after="0"/>
        <w:ind w:firstLine="720"/>
        <w:jc w:val="both"/>
        <w:rPr>
          <w:sz w:val="2"/>
          <w:szCs w:val="2"/>
          <w:lang w:val="es-ES"/>
        </w:rPr>
      </w:pPr>
    </w:p>
    <w:p w:rsidR="0044722C" w:rsidRDefault="00CB75BB" w:rsidP="00CB75BB">
      <w:pPr>
        <w:spacing w:after="0"/>
        <w:jc w:val="both"/>
        <w:rPr>
          <w:rFonts w:ascii="Arial" w:eastAsia="Times New Roman" w:hAnsi="Arial" w:cs="Arial"/>
          <w:color w:val="000000"/>
          <w:sz w:val="24"/>
          <w:szCs w:val="24"/>
          <w:lang w:val="es-ES" w:eastAsia="es-ES"/>
        </w:rPr>
      </w:pPr>
      <w:r>
        <w:rPr>
          <w:rFonts w:ascii="Arial" w:eastAsia="Times New Roman" w:hAnsi="Arial" w:cs="Arial"/>
          <w:color w:val="000000"/>
          <w:sz w:val="24"/>
          <w:szCs w:val="24"/>
          <w:lang w:val="es-ES" w:eastAsia="es-ES"/>
        </w:rPr>
        <w:t>Para crear una nueva cuenta, entra</w:t>
      </w:r>
      <w:r w:rsidR="0044722C">
        <w:rPr>
          <w:rFonts w:ascii="Arial" w:eastAsia="Times New Roman" w:hAnsi="Arial" w:cs="Arial"/>
          <w:color w:val="000000"/>
          <w:sz w:val="24"/>
          <w:szCs w:val="24"/>
          <w:lang w:val="es-ES" w:eastAsia="es-ES"/>
        </w:rPr>
        <w:t>mos en la aplicación y pulsamos el botón “Registrarse”. Rellenamos los datos que se nos solicitan y pulsamos en el botón de “Registrarse”.</w:t>
      </w:r>
    </w:p>
    <w:p w:rsidR="0044722C" w:rsidRDefault="00F164AD" w:rsidP="00CB75BB">
      <w:pPr>
        <w:spacing w:after="0"/>
        <w:jc w:val="both"/>
        <w:rPr>
          <w:rFonts w:ascii="Arial" w:eastAsia="Times New Roman" w:hAnsi="Arial" w:cs="Arial"/>
          <w:color w:val="000000"/>
          <w:sz w:val="24"/>
          <w:szCs w:val="24"/>
          <w:lang w:eastAsia="es-ES"/>
        </w:rPr>
      </w:pPr>
      <w:r>
        <w:rPr>
          <w:noProof/>
          <w:lang w:val="es-ES" w:eastAsia="es-ES"/>
        </w:rPr>
        <w:drawing>
          <wp:anchor distT="0" distB="0" distL="114300" distR="114300" simplePos="0" relativeHeight="251599872" behindDoc="0" locked="0" layoutInCell="1" allowOverlap="1">
            <wp:simplePos x="0" y="0"/>
            <wp:positionH relativeFrom="column">
              <wp:posOffset>4404360</wp:posOffset>
            </wp:positionH>
            <wp:positionV relativeFrom="paragraph">
              <wp:posOffset>158750</wp:posOffset>
            </wp:positionV>
            <wp:extent cx="1780540" cy="3957103"/>
            <wp:effectExtent l="19050" t="19050" r="10160" b="24765"/>
            <wp:wrapNone/>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80540" cy="3957103"/>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17280" behindDoc="0" locked="0" layoutInCell="1" allowOverlap="1">
            <wp:simplePos x="0" y="0"/>
            <wp:positionH relativeFrom="column">
              <wp:posOffset>2204085</wp:posOffset>
            </wp:positionH>
            <wp:positionV relativeFrom="paragraph">
              <wp:posOffset>160655</wp:posOffset>
            </wp:positionV>
            <wp:extent cx="1775460" cy="3945810"/>
            <wp:effectExtent l="19050" t="19050" r="15240" b="17145"/>
            <wp:wrapNone/>
            <wp:docPr id="678" name="Imagen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75460" cy="39458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4722C">
        <w:rPr>
          <w:noProof/>
          <w:lang w:val="es-ES" w:eastAsia="es-ES"/>
        </w:rPr>
        <w:drawing>
          <wp:anchor distT="0" distB="0" distL="114300" distR="114300" simplePos="0" relativeHeight="251582464" behindDoc="0" locked="0" layoutInCell="1" allowOverlap="1">
            <wp:simplePos x="0" y="0"/>
            <wp:positionH relativeFrom="column">
              <wp:posOffset>24765</wp:posOffset>
            </wp:positionH>
            <wp:positionV relativeFrom="paragraph">
              <wp:posOffset>145415</wp:posOffset>
            </wp:positionV>
            <wp:extent cx="1779270" cy="3954145"/>
            <wp:effectExtent l="19050" t="19050" r="11430" b="27305"/>
            <wp:wrapNone/>
            <wp:docPr id="675" name="Imagen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79270" cy="3954145"/>
                    </a:xfrm>
                    <a:prstGeom prst="rect">
                      <a:avLst/>
                    </a:prstGeom>
                    <a:ln>
                      <a:solidFill>
                        <a:schemeClr val="accent1"/>
                      </a:solidFill>
                    </a:ln>
                  </pic:spPr>
                </pic:pic>
              </a:graphicData>
            </a:graphic>
          </wp:anchor>
        </w:drawing>
      </w:r>
      <w:r w:rsidR="0044722C">
        <w:rPr>
          <w:noProof/>
          <w:lang w:val="es-ES" w:eastAsia="es-ES"/>
        </w:rPr>
        <w:t xml:space="preserve"> </w:t>
      </w:r>
      <w:r w:rsidR="0044722C">
        <w:rPr>
          <w:rFonts w:ascii="Arial" w:eastAsia="Times New Roman" w:hAnsi="Arial" w:cs="Arial"/>
          <w:color w:val="000000"/>
          <w:sz w:val="24"/>
          <w:szCs w:val="24"/>
          <w:lang w:eastAsia="es-ES"/>
        </w:rPr>
        <w:br w:type="textWrapping" w:clear="all"/>
      </w:r>
    </w:p>
    <w:p w:rsidR="0044722C" w:rsidRDefault="00F164AD" w:rsidP="00CB75BB">
      <w:pPr>
        <w:spacing w:after="0"/>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mc:AlternateContent>
          <mc:Choice Requires="wps">
            <w:drawing>
              <wp:anchor distT="0" distB="0" distL="114300" distR="114300" simplePos="0" relativeHeight="251622400" behindDoc="0" locked="0" layoutInCell="1" allowOverlap="1" wp14:anchorId="74133C5C" wp14:editId="20FF9195">
                <wp:simplePos x="0" y="0"/>
                <wp:positionH relativeFrom="column">
                  <wp:posOffset>4017645</wp:posOffset>
                </wp:positionH>
                <wp:positionV relativeFrom="paragraph">
                  <wp:posOffset>1533525</wp:posOffset>
                </wp:positionV>
                <wp:extent cx="335280" cy="220980"/>
                <wp:effectExtent l="0" t="19050" r="45720" b="45720"/>
                <wp:wrapNone/>
                <wp:docPr id="679" name="Flecha derecha 679"/>
                <wp:cNvGraphicFramePr/>
                <a:graphic xmlns:a="http://schemas.openxmlformats.org/drawingml/2006/main">
                  <a:graphicData uri="http://schemas.microsoft.com/office/word/2010/wordprocessingShape">
                    <wps:wsp>
                      <wps:cNvSpPr/>
                      <wps:spPr>
                        <a:xfrm>
                          <a:off x="0" y="0"/>
                          <a:ext cx="335280" cy="22098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1ED0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679" o:spid="_x0000_s1026" type="#_x0000_t13" style="position:absolute;margin-left:316.35pt;margin-top:120.75pt;width:26.4pt;height:17.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" adj="14482" fillcolor="#5aa2ae [3208]" strokecolor="#2b5158 [1608]" strokeweight="2pt"/>
            </w:pict>
          </mc:Fallback>
        </mc:AlternateContent>
      </w:r>
      <w:r>
        <w:rPr>
          <w:rFonts w:ascii="Arial" w:eastAsia="Times New Roman" w:hAnsi="Arial" w:cs="Arial"/>
          <w:noProof/>
          <w:color w:val="000000"/>
          <w:sz w:val="24"/>
          <w:szCs w:val="24"/>
          <w:lang w:val="es-ES" w:eastAsia="es-ES"/>
        </w:rPr>
        <mc:AlternateContent>
          <mc:Choice Requires="wps">
            <w:drawing>
              <wp:anchor distT="0" distB="0" distL="114300" distR="114300" simplePos="0" relativeHeight="251607040" behindDoc="0" locked="0" layoutInCell="1" allowOverlap="1">
                <wp:simplePos x="0" y="0"/>
                <wp:positionH relativeFrom="column">
                  <wp:posOffset>1838325</wp:posOffset>
                </wp:positionH>
                <wp:positionV relativeFrom="paragraph">
                  <wp:posOffset>1510665</wp:posOffset>
                </wp:positionV>
                <wp:extent cx="335280" cy="220980"/>
                <wp:effectExtent l="0" t="19050" r="45720" b="45720"/>
                <wp:wrapNone/>
                <wp:docPr id="677" name="Flecha derecha 677"/>
                <wp:cNvGraphicFramePr/>
                <a:graphic xmlns:a="http://schemas.openxmlformats.org/drawingml/2006/main">
                  <a:graphicData uri="http://schemas.microsoft.com/office/word/2010/wordprocessingShape">
                    <wps:wsp>
                      <wps:cNvSpPr/>
                      <wps:spPr>
                        <a:xfrm>
                          <a:off x="0" y="0"/>
                          <a:ext cx="335280" cy="22098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7A4FD" id="Flecha derecha 677" o:spid="_x0000_s1026" type="#_x0000_t13" style="position:absolute;margin-left:144.75pt;margin-top:118.95pt;width:26.4pt;height:17.4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" adj="14482" fillcolor="#5aa2ae [3208]" strokecolor="#2b5158 [1608]" strokeweight="2pt"/>
            </w:pict>
          </mc:Fallback>
        </mc:AlternateContent>
      </w:r>
      <w:r w:rsidR="0044722C">
        <w:rPr>
          <w:rFonts w:ascii="Arial" w:eastAsia="Times New Roman" w:hAnsi="Arial" w:cs="Arial"/>
          <w:noProof/>
          <w:color w:val="000000"/>
          <w:sz w:val="24"/>
          <w:szCs w:val="24"/>
          <w:lang w:val="es-ES" w:eastAsia="es-ES"/>
        </w:rPr>
        <w:t xml:space="preserve"> </w:t>
      </w: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mc:AlternateContent>
          <mc:Choice Requires="wps">
            <w:drawing>
              <wp:anchor distT="0" distB="0" distL="114300" distR="114300" simplePos="0" relativeHeight="251625472" behindDoc="0" locked="0" layoutInCell="1" allowOverlap="1">
                <wp:simplePos x="0" y="0"/>
                <wp:positionH relativeFrom="column">
                  <wp:posOffset>4520565</wp:posOffset>
                </wp:positionH>
                <wp:positionV relativeFrom="paragraph">
                  <wp:posOffset>119380</wp:posOffset>
                </wp:positionV>
                <wp:extent cx="457200" cy="53340"/>
                <wp:effectExtent l="0" t="0" r="19050" b="22860"/>
                <wp:wrapNone/>
                <wp:docPr id="696" name="Rectángulo 696"/>
                <wp:cNvGraphicFramePr/>
                <a:graphic xmlns:a="http://schemas.openxmlformats.org/drawingml/2006/main">
                  <a:graphicData uri="http://schemas.microsoft.com/office/word/2010/wordprocessingShape">
                    <wps:wsp>
                      <wps:cNvSpPr/>
                      <wps:spPr>
                        <a:xfrm>
                          <a:off x="0" y="0"/>
                          <a:ext cx="457200" cy="5334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24BE5E" id="Rectángulo 696" o:spid="_x0000_s1026" style="position:absolute;margin-left:355.95pt;margin-top:9.4pt;width:36pt;height:4.2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" fillcolor="#5aa2ae [3208]" strokecolor="#2b5158 [1608]" strokeweight="2pt"/>
            </w:pict>
          </mc:Fallback>
        </mc:AlternateContent>
      </w: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sz w:val="2"/>
          <w:szCs w:val="2"/>
          <w:lang w:val="es-ES"/>
        </w:rPr>
      </w:pPr>
    </w:p>
    <w:p w:rsidR="00F164AD" w:rsidRDefault="00F164AD" w:rsidP="00F164AD">
      <w:pPr>
        <w:spacing w:after="0"/>
        <w:ind w:firstLine="720"/>
        <w:jc w:val="both"/>
        <w:rPr>
          <w:sz w:val="2"/>
          <w:szCs w:val="2"/>
          <w:lang w:val="es-ES"/>
        </w:rPr>
      </w:pPr>
    </w:p>
    <w:p w:rsidR="00F164AD" w:rsidRDefault="00F164AD" w:rsidP="00F164AD">
      <w:pPr>
        <w:spacing w:after="0"/>
        <w:jc w:val="both"/>
        <w:rPr>
          <w:rFonts w:ascii="Arial" w:eastAsia="Times New Roman" w:hAnsi="Arial" w:cs="Arial"/>
          <w:color w:val="000000"/>
          <w:sz w:val="24"/>
          <w:szCs w:val="24"/>
          <w:lang w:val="es-ES" w:eastAsia="es-ES"/>
        </w:rPr>
      </w:pPr>
      <w:r>
        <w:rPr>
          <w:rFonts w:ascii="Arial" w:eastAsia="Times New Roman" w:hAnsi="Arial" w:cs="Arial"/>
          <w:color w:val="000000"/>
          <w:sz w:val="24"/>
          <w:szCs w:val="24"/>
          <w:lang w:val="es-ES" w:eastAsia="es-ES"/>
        </w:rPr>
        <w:t>Escribimos los datos de la cuenta y pulsamos en el botón “iniciar sesión”.</w:t>
      </w:r>
    </w:p>
    <w:p w:rsidR="00F164AD" w:rsidRDefault="00F164AD" w:rsidP="00F164AD">
      <w:pPr>
        <w:spacing w:after="0"/>
        <w:jc w:val="both"/>
        <w:rPr>
          <w:rFonts w:ascii="Arial" w:eastAsia="Times New Roman" w:hAnsi="Arial" w:cs="Arial"/>
          <w:color w:val="000000"/>
          <w:sz w:val="24"/>
          <w:szCs w:val="24"/>
          <w:lang w:eastAsia="es-ES"/>
        </w:rPr>
      </w:pPr>
      <w:r>
        <w:rPr>
          <w:noProof/>
          <w:lang w:val="es-ES" w:eastAsia="es-ES"/>
        </w:rPr>
        <w:drawing>
          <wp:anchor distT="0" distB="0" distL="114300" distR="114300" simplePos="0" relativeHeight="251633664" behindDoc="0" locked="0" layoutInCell="1" allowOverlap="1">
            <wp:simplePos x="0" y="0"/>
            <wp:positionH relativeFrom="column">
              <wp:posOffset>2065655</wp:posOffset>
            </wp:positionH>
            <wp:positionV relativeFrom="paragraph">
              <wp:posOffset>161290</wp:posOffset>
            </wp:positionV>
            <wp:extent cx="2053177" cy="2255520"/>
            <wp:effectExtent l="19050" t="19050" r="23495" b="11430"/>
            <wp:wrapNone/>
            <wp:docPr id="697" name="Imagen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18827" b="31743"/>
                    <a:stretch/>
                  </pic:blipFill>
                  <pic:spPr bwMode="auto">
                    <a:xfrm>
                      <a:off x="0" y="0"/>
                      <a:ext cx="2053177" cy="225552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 w:eastAsia="es-ES"/>
        </w:rPr>
        <w:t xml:space="preserve"> </w:t>
      </w:r>
      <w:r>
        <w:rPr>
          <w:rFonts w:ascii="Arial" w:eastAsia="Times New Roman" w:hAnsi="Arial" w:cs="Arial"/>
          <w:color w:val="000000"/>
          <w:sz w:val="24"/>
          <w:szCs w:val="24"/>
          <w:lang w:eastAsia="es-ES"/>
        </w:rPr>
        <w:br w:type="textWrapping" w:clear="all"/>
      </w:r>
    </w:p>
    <w:p w:rsidR="00F164AD" w:rsidRDefault="00F164AD" w:rsidP="00F164AD">
      <w:pPr>
        <w:spacing w:after="0"/>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w:t xml:space="preserve"> </w:t>
      </w: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pStyle w:val="Ttulo3"/>
        <w:tabs>
          <w:tab w:val="left" w:pos="7632"/>
        </w:tabs>
        <w:jc w:val="both"/>
        <w:rPr>
          <w:rFonts w:ascii="Alegreya Sans SC Medium" w:hAnsi="Alegreya Sans SC Medium"/>
          <w:b w:val="0"/>
          <w:color w:val="374C80" w:themeColor="accent1" w:themeShade="BF"/>
          <w:sz w:val="36"/>
          <w:szCs w:val="36"/>
          <w:lang w:val="es-ES"/>
        </w:rPr>
      </w:pPr>
      <w:bookmarkStart w:id="14" w:name="_Toc61141710"/>
      <w:r w:rsidRPr="007C0FA8">
        <w:rPr>
          <w:rFonts w:ascii="Cambria Math" w:hAnsi="Cambria Math" w:cs="Cambria Math"/>
          <w:color w:val="002060"/>
          <w:sz w:val="40"/>
          <w:szCs w:val="40"/>
        </w:rPr>
        <w:lastRenderedPageBreak/>
        <w:t>▶</w:t>
      </w:r>
      <w:r>
        <w:rPr>
          <w:rFonts w:ascii="Cambria Math" w:hAnsi="Cambria Math" w:cs="Cambria Math"/>
          <w:color w:val="002060"/>
          <w:sz w:val="40"/>
          <w:szCs w:val="40"/>
        </w:rPr>
        <w:t xml:space="preserve"> </w:t>
      </w:r>
      <w:r>
        <w:rPr>
          <w:rFonts w:ascii="Alegreya Sans SC Medium" w:hAnsi="Alegreya Sans SC Medium"/>
          <w:b w:val="0"/>
          <w:color w:val="374C80" w:themeColor="accent1" w:themeShade="BF"/>
          <w:sz w:val="36"/>
          <w:szCs w:val="36"/>
          <w:lang w:val="es-ES"/>
        </w:rPr>
        <w:t>Visualización, marcado y creación de tareas</w:t>
      </w:r>
      <w:bookmarkEnd w:id="14"/>
    </w:p>
    <w:p w:rsidR="00F164AD" w:rsidRDefault="00F164AD" w:rsidP="00F164AD">
      <w:pPr>
        <w:spacing w:after="0"/>
        <w:jc w:val="both"/>
        <w:rPr>
          <w:sz w:val="2"/>
          <w:szCs w:val="2"/>
          <w:lang w:val="es-ES"/>
        </w:rPr>
      </w:pPr>
    </w:p>
    <w:p w:rsidR="00F164AD" w:rsidRDefault="00F164AD" w:rsidP="00F164AD">
      <w:pPr>
        <w:spacing w:after="0"/>
        <w:ind w:firstLine="720"/>
        <w:jc w:val="both"/>
        <w:rPr>
          <w:sz w:val="2"/>
          <w:szCs w:val="2"/>
          <w:lang w:val="es-ES"/>
        </w:rPr>
      </w:pPr>
    </w:p>
    <w:p w:rsidR="00F164AD" w:rsidRDefault="00F164AD" w:rsidP="00F164AD">
      <w:pPr>
        <w:spacing w:after="0"/>
        <w:jc w:val="both"/>
        <w:rPr>
          <w:rFonts w:ascii="Arial" w:eastAsia="Times New Roman" w:hAnsi="Arial" w:cs="Arial"/>
          <w:color w:val="000000"/>
          <w:sz w:val="24"/>
          <w:szCs w:val="24"/>
          <w:lang w:val="es-ES" w:eastAsia="es-ES"/>
        </w:rPr>
      </w:pPr>
      <w:r>
        <w:rPr>
          <w:rFonts w:ascii="Arial" w:eastAsia="Times New Roman" w:hAnsi="Arial" w:cs="Arial"/>
          <w:color w:val="000000"/>
          <w:sz w:val="24"/>
          <w:szCs w:val="24"/>
          <w:lang w:val="es-ES" w:eastAsia="es-ES"/>
        </w:rPr>
        <w:t>Por defecto, al iniciar sesión, se nos presentará la pantalla de tareas. Se muestra en forma de listado todas las tareas a partir del día actual, ordenadas de forma cronológica. Para crear una nueva tarea, pulsamos el botón “añadir nueva tarea”. Se abrirá un cuadro de diálogo donde tendremos que escribir el nombre de la nueva tarea que queremos crear. Para establecer la fecha y hora, pulsamos el botón “selecciona la fecha”. Cuando terminemos, pulsamos en guardar.</w:t>
      </w:r>
    </w:p>
    <w:p w:rsidR="00454761" w:rsidRDefault="00454761" w:rsidP="00F164AD">
      <w:pPr>
        <w:spacing w:after="0"/>
        <w:jc w:val="both"/>
        <w:rPr>
          <w:rFonts w:ascii="Arial" w:eastAsia="Times New Roman" w:hAnsi="Arial" w:cs="Arial"/>
          <w:color w:val="000000"/>
          <w:sz w:val="24"/>
          <w:szCs w:val="24"/>
          <w:lang w:val="es-ES" w:eastAsia="es-ES"/>
        </w:rPr>
      </w:pPr>
    </w:p>
    <w:p w:rsidR="00F164AD" w:rsidRDefault="00454761" w:rsidP="00F164AD">
      <w:pPr>
        <w:spacing w:after="0"/>
        <w:jc w:val="both"/>
        <w:rPr>
          <w:rFonts w:ascii="Arial" w:eastAsia="Times New Roman" w:hAnsi="Arial" w:cs="Arial"/>
          <w:color w:val="000000"/>
          <w:sz w:val="24"/>
          <w:szCs w:val="24"/>
          <w:lang w:eastAsia="es-ES"/>
        </w:rPr>
      </w:pPr>
      <w:r>
        <w:rPr>
          <w:noProof/>
          <w:lang w:val="es-ES" w:eastAsia="es-ES"/>
        </w:rPr>
        <w:drawing>
          <wp:anchor distT="0" distB="0" distL="114300" distR="114300" simplePos="0" relativeHeight="251650048" behindDoc="0" locked="0" layoutInCell="1" allowOverlap="1" wp14:anchorId="2BC7B1DD" wp14:editId="26FF456D">
            <wp:simplePos x="0" y="0"/>
            <wp:positionH relativeFrom="column">
              <wp:posOffset>4528185</wp:posOffset>
            </wp:positionH>
            <wp:positionV relativeFrom="paragraph">
              <wp:posOffset>30480</wp:posOffset>
            </wp:positionV>
            <wp:extent cx="1510029" cy="3355620"/>
            <wp:effectExtent l="19050" t="19050" r="14605" b="16510"/>
            <wp:wrapNone/>
            <wp:docPr id="701" name="Imagen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0029" cy="33556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41856" behindDoc="0" locked="0" layoutInCell="1" allowOverlap="1" wp14:anchorId="0DBBD60A" wp14:editId="7A0EFB4C">
            <wp:simplePos x="0" y="0"/>
            <wp:positionH relativeFrom="column">
              <wp:posOffset>322580</wp:posOffset>
            </wp:positionH>
            <wp:positionV relativeFrom="paragraph">
              <wp:posOffset>33655</wp:posOffset>
            </wp:positionV>
            <wp:extent cx="1495204" cy="3322320"/>
            <wp:effectExtent l="19050" t="19050" r="10160" b="11430"/>
            <wp:wrapNone/>
            <wp:docPr id="703" name="Imagen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5204" cy="33223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67456" behindDoc="0" locked="0" layoutInCell="1" allowOverlap="1" wp14:anchorId="2A172DC8" wp14:editId="56441A8F">
            <wp:simplePos x="0" y="0"/>
            <wp:positionH relativeFrom="column">
              <wp:posOffset>2336165</wp:posOffset>
            </wp:positionH>
            <wp:positionV relativeFrom="paragraph">
              <wp:posOffset>33655</wp:posOffset>
            </wp:positionV>
            <wp:extent cx="1498553" cy="3329940"/>
            <wp:effectExtent l="19050" t="19050" r="26035" b="22860"/>
            <wp:wrapNone/>
            <wp:docPr id="702" name="Imagen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98553" cy="33299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F164AD">
        <w:rPr>
          <w:noProof/>
          <w:lang w:val="es-ES" w:eastAsia="es-ES"/>
        </w:rPr>
        <w:t xml:space="preserve"> </w:t>
      </w:r>
      <w:r w:rsidR="00F164AD">
        <w:rPr>
          <w:rFonts w:ascii="Arial" w:eastAsia="Times New Roman" w:hAnsi="Arial" w:cs="Arial"/>
          <w:color w:val="000000"/>
          <w:sz w:val="24"/>
          <w:szCs w:val="24"/>
          <w:lang w:eastAsia="es-ES"/>
        </w:rPr>
        <w:br w:type="textWrapping" w:clear="all"/>
      </w:r>
    </w:p>
    <w:p w:rsidR="00F164AD" w:rsidRDefault="00F164AD" w:rsidP="00F164AD">
      <w:pPr>
        <w:spacing w:after="0"/>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w:t xml:space="preserve"> </w:t>
      </w: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454761" w:rsidP="00F164AD">
      <w:pPr>
        <w:spacing w:after="0"/>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mc:AlternateContent>
          <mc:Choice Requires="wps">
            <w:drawing>
              <wp:anchor distT="0" distB="0" distL="114300" distR="114300" simplePos="0" relativeHeight="251654144" behindDoc="0" locked="0" layoutInCell="1" allowOverlap="1" wp14:anchorId="2F7A2C77" wp14:editId="7D08A885">
                <wp:simplePos x="0" y="0"/>
                <wp:positionH relativeFrom="column">
                  <wp:posOffset>1899285</wp:posOffset>
                </wp:positionH>
                <wp:positionV relativeFrom="paragraph">
                  <wp:posOffset>27305</wp:posOffset>
                </wp:positionV>
                <wp:extent cx="335280" cy="220980"/>
                <wp:effectExtent l="0" t="19050" r="45720" b="45720"/>
                <wp:wrapNone/>
                <wp:docPr id="699" name="Flecha derecha 699"/>
                <wp:cNvGraphicFramePr/>
                <a:graphic xmlns:a="http://schemas.openxmlformats.org/drawingml/2006/main">
                  <a:graphicData uri="http://schemas.microsoft.com/office/word/2010/wordprocessingShape">
                    <wps:wsp>
                      <wps:cNvSpPr/>
                      <wps:spPr>
                        <a:xfrm>
                          <a:off x="0" y="0"/>
                          <a:ext cx="335280" cy="22098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18D6B" id="Flecha derecha 699" o:spid="_x0000_s1026" type="#_x0000_t13" style="position:absolute;margin-left:149.55pt;margin-top:2.15pt;width:26.4pt;height:17.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" adj="14482" fillcolor="#5aa2ae [3208]" strokecolor="#2b5158 [1608]" strokeweight="2pt"/>
            </w:pict>
          </mc:Fallback>
        </mc:AlternateContent>
      </w:r>
      <w:r>
        <w:rPr>
          <w:rFonts w:ascii="Arial" w:eastAsia="Times New Roman" w:hAnsi="Arial" w:cs="Arial"/>
          <w:noProof/>
          <w:color w:val="000000"/>
          <w:sz w:val="24"/>
          <w:szCs w:val="24"/>
          <w:lang w:val="es-ES" w:eastAsia="es-ES"/>
        </w:rPr>
        <mc:AlternateContent>
          <mc:Choice Requires="wps">
            <w:drawing>
              <wp:anchor distT="0" distB="0" distL="114300" distR="114300" simplePos="0" relativeHeight="251671552" behindDoc="0" locked="0" layoutInCell="1" allowOverlap="1" wp14:anchorId="2BCB7F42" wp14:editId="38DDC924">
                <wp:simplePos x="0" y="0"/>
                <wp:positionH relativeFrom="column">
                  <wp:posOffset>4017645</wp:posOffset>
                </wp:positionH>
                <wp:positionV relativeFrom="paragraph">
                  <wp:posOffset>27305</wp:posOffset>
                </wp:positionV>
                <wp:extent cx="335280" cy="220980"/>
                <wp:effectExtent l="0" t="19050" r="45720" b="45720"/>
                <wp:wrapNone/>
                <wp:docPr id="698" name="Flecha derecha 698"/>
                <wp:cNvGraphicFramePr/>
                <a:graphic xmlns:a="http://schemas.openxmlformats.org/drawingml/2006/main">
                  <a:graphicData uri="http://schemas.microsoft.com/office/word/2010/wordprocessingShape">
                    <wps:wsp>
                      <wps:cNvSpPr/>
                      <wps:spPr>
                        <a:xfrm>
                          <a:off x="0" y="0"/>
                          <a:ext cx="335280" cy="22098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5D1B6" id="Flecha derecha 698" o:spid="_x0000_s1026" type="#_x0000_t13" style="position:absolute;margin-left:316.35pt;margin-top:2.15pt;width:26.4pt;height:17.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" adj="14482" fillcolor="#5aa2ae [3208]" strokecolor="#2b5158 [1608]" strokeweight="2pt"/>
            </w:pict>
          </mc:Fallback>
        </mc:AlternateContent>
      </w: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color w:val="000000"/>
          <w:sz w:val="24"/>
          <w:szCs w:val="24"/>
          <w:lang w:val="es-ES" w:eastAsia="es-ES"/>
        </w:rPr>
      </w:pPr>
    </w:p>
    <w:p w:rsidR="00454761" w:rsidRDefault="00454761" w:rsidP="00454761">
      <w:pPr>
        <w:spacing w:after="0"/>
        <w:jc w:val="both"/>
        <w:rPr>
          <w:rFonts w:ascii="Arial" w:eastAsia="Times New Roman" w:hAnsi="Arial" w:cs="Arial"/>
          <w:color w:val="000000"/>
          <w:sz w:val="24"/>
          <w:szCs w:val="24"/>
          <w:lang w:eastAsia="es-ES"/>
        </w:rPr>
      </w:pPr>
      <w:r>
        <w:rPr>
          <w:noProof/>
          <w:lang w:val="es-ES" w:eastAsia="es-ES"/>
        </w:rPr>
        <w:drawing>
          <wp:anchor distT="0" distB="0" distL="114300" distR="114300" simplePos="0" relativeHeight="251700224" behindDoc="0" locked="0" layoutInCell="1" allowOverlap="1" wp14:anchorId="0E679185" wp14:editId="36464115">
            <wp:simplePos x="0" y="0"/>
            <wp:positionH relativeFrom="column">
              <wp:posOffset>4535805</wp:posOffset>
            </wp:positionH>
            <wp:positionV relativeFrom="paragraph">
              <wp:posOffset>34290</wp:posOffset>
            </wp:positionV>
            <wp:extent cx="1509395" cy="3355340"/>
            <wp:effectExtent l="19050" t="19050" r="14605" b="1651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09395" cy="33553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708416" behindDoc="0" locked="0" layoutInCell="1" allowOverlap="1" wp14:anchorId="6CDF0875" wp14:editId="43545AE7">
            <wp:simplePos x="0" y="0"/>
            <wp:positionH relativeFrom="column">
              <wp:posOffset>2341245</wp:posOffset>
            </wp:positionH>
            <wp:positionV relativeFrom="paragraph">
              <wp:posOffset>34290</wp:posOffset>
            </wp:positionV>
            <wp:extent cx="1497965" cy="3329940"/>
            <wp:effectExtent l="19050" t="19050" r="26035" b="2286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97965" cy="33299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76672" behindDoc="0" locked="0" layoutInCell="1" allowOverlap="1" wp14:anchorId="403B8B16" wp14:editId="47539745">
            <wp:simplePos x="0" y="0"/>
            <wp:positionH relativeFrom="column">
              <wp:posOffset>329565</wp:posOffset>
            </wp:positionH>
            <wp:positionV relativeFrom="paragraph">
              <wp:posOffset>34290</wp:posOffset>
            </wp:positionV>
            <wp:extent cx="1494790" cy="3322320"/>
            <wp:effectExtent l="19050" t="19050" r="10160" b="1143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94790" cy="33223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lang w:val="es-ES" w:eastAsia="es-ES"/>
        </w:rPr>
        <w:t xml:space="preserve"> </w:t>
      </w:r>
      <w:r>
        <w:rPr>
          <w:rFonts w:ascii="Arial" w:eastAsia="Times New Roman" w:hAnsi="Arial" w:cs="Arial"/>
          <w:color w:val="000000"/>
          <w:sz w:val="24"/>
          <w:szCs w:val="24"/>
          <w:lang w:eastAsia="es-ES"/>
        </w:rPr>
        <w:br w:type="textWrapping" w:clear="all"/>
      </w:r>
    </w:p>
    <w:p w:rsidR="00454761" w:rsidRDefault="00454761" w:rsidP="00454761">
      <w:pPr>
        <w:spacing w:after="0"/>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w:t xml:space="preserve"> </w:t>
      </w: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mc:AlternateContent>
          <mc:Choice Requires="wps">
            <w:drawing>
              <wp:anchor distT="0" distB="0" distL="114300" distR="114300" simplePos="0" relativeHeight="251668480" behindDoc="0" locked="0" layoutInCell="1" allowOverlap="1" wp14:anchorId="16302710" wp14:editId="50574DCE">
                <wp:simplePos x="0" y="0"/>
                <wp:positionH relativeFrom="column">
                  <wp:posOffset>1899285</wp:posOffset>
                </wp:positionH>
                <wp:positionV relativeFrom="paragraph">
                  <wp:posOffset>27305</wp:posOffset>
                </wp:positionV>
                <wp:extent cx="335280" cy="220980"/>
                <wp:effectExtent l="0" t="19050" r="45720" b="45720"/>
                <wp:wrapNone/>
                <wp:docPr id="34" name="Flecha derecha 34"/>
                <wp:cNvGraphicFramePr/>
                <a:graphic xmlns:a="http://schemas.openxmlformats.org/drawingml/2006/main">
                  <a:graphicData uri="http://schemas.microsoft.com/office/word/2010/wordprocessingShape">
                    <wps:wsp>
                      <wps:cNvSpPr/>
                      <wps:spPr>
                        <a:xfrm>
                          <a:off x="0" y="0"/>
                          <a:ext cx="335280" cy="22098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084F0" id="Flecha derecha 34" o:spid="_x0000_s1026" type="#_x0000_t13" style="position:absolute;margin-left:149.55pt;margin-top:2.15pt;width:26.4pt;height:1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" adj="14482" fillcolor="#5aa2ae [3208]" strokecolor="#2b5158 [1608]" strokeweight="2pt"/>
            </w:pict>
          </mc:Fallback>
        </mc:AlternateContent>
      </w:r>
      <w:r>
        <w:rPr>
          <w:rFonts w:ascii="Arial" w:eastAsia="Times New Roman" w:hAnsi="Arial" w:cs="Arial"/>
          <w:noProof/>
          <w:color w:val="000000"/>
          <w:sz w:val="24"/>
          <w:szCs w:val="24"/>
          <w:lang w:val="es-ES" w:eastAsia="es-ES"/>
        </w:rPr>
        <mc:AlternateContent>
          <mc:Choice Requires="wps">
            <w:drawing>
              <wp:anchor distT="0" distB="0" distL="114300" distR="114300" simplePos="0" relativeHeight="251672576" behindDoc="0" locked="0" layoutInCell="1" allowOverlap="1" wp14:anchorId="4050AC21" wp14:editId="71E85516">
                <wp:simplePos x="0" y="0"/>
                <wp:positionH relativeFrom="column">
                  <wp:posOffset>4017645</wp:posOffset>
                </wp:positionH>
                <wp:positionV relativeFrom="paragraph">
                  <wp:posOffset>27305</wp:posOffset>
                </wp:positionV>
                <wp:extent cx="335280" cy="220980"/>
                <wp:effectExtent l="0" t="19050" r="45720" b="45720"/>
                <wp:wrapNone/>
                <wp:docPr id="35" name="Flecha derecha 35"/>
                <wp:cNvGraphicFramePr/>
                <a:graphic xmlns:a="http://schemas.openxmlformats.org/drawingml/2006/main">
                  <a:graphicData uri="http://schemas.microsoft.com/office/word/2010/wordprocessingShape">
                    <wps:wsp>
                      <wps:cNvSpPr/>
                      <wps:spPr>
                        <a:xfrm>
                          <a:off x="0" y="0"/>
                          <a:ext cx="335280" cy="22098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120A" id="Flecha derecha 35" o:spid="_x0000_s1026" type="#_x0000_t13" style="position:absolute;margin-left:316.35pt;margin-top:2.15pt;width:26.4pt;height:17.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" adj="14482" fillcolor="#5aa2ae [3208]" strokecolor="#2b5158 [1608]" strokeweight="2pt"/>
            </w:pict>
          </mc:Fallback>
        </mc:AlternateContent>
      </w: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color w:val="000000"/>
          <w:sz w:val="24"/>
          <w:szCs w:val="24"/>
          <w:lang w:val="es-ES" w:eastAsia="es-ES"/>
        </w:rPr>
      </w:pPr>
      <w:r>
        <w:rPr>
          <w:rFonts w:ascii="Arial" w:eastAsia="Times New Roman" w:hAnsi="Arial" w:cs="Arial"/>
          <w:color w:val="000000"/>
          <w:sz w:val="24"/>
          <w:szCs w:val="24"/>
          <w:lang w:val="es-ES" w:eastAsia="es-ES"/>
        </w:rPr>
        <w:lastRenderedPageBreak/>
        <w:t xml:space="preserve">Para </w:t>
      </w:r>
      <w:r>
        <w:rPr>
          <w:rFonts w:ascii="Arial" w:eastAsia="Times New Roman" w:hAnsi="Arial" w:cs="Arial"/>
          <w:color w:val="000000"/>
          <w:sz w:val="24"/>
          <w:szCs w:val="24"/>
          <w:lang w:val="es-ES" w:eastAsia="es-ES"/>
        </w:rPr>
        <w:t xml:space="preserve">marcar una tarea como completada, simplemente tendremos que pulsar en el </w:t>
      </w:r>
      <w:proofErr w:type="spellStart"/>
      <w:r>
        <w:rPr>
          <w:rFonts w:ascii="Arial" w:eastAsia="Times New Roman" w:hAnsi="Arial" w:cs="Arial"/>
          <w:color w:val="000000"/>
          <w:sz w:val="24"/>
          <w:szCs w:val="24"/>
          <w:lang w:val="es-ES" w:eastAsia="es-ES"/>
        </w:rPr>
        <w:t>checkbox</w:t>
      </w:r>
      <w:proofErr w:type="spellEnd"/>
      <w:r>
        <w:rPr>
          <w:rFonts w:ascii="Arial" w:eastAsia="Times New Roman" w:hAnsi="Arial" w:cs="Arial"/>
          <w:color w:val="000000"/>
          <w:sz w:val="24"/>
          <w:szCs w:val="24"/>
          <w:lang w:val="es-ES" w:eastAsia="es-ES"/>
        </w:rPr>
        <w:t xml:space="preserve"> y este cambiará de color.</w:t>
      </w:r>
    </w:p>
    <w:p w:rsidR="00454761" w:rsidRDefault="00454761" w:rsidP="00454761">
      <w:pPr>
        <w:spacing w:after="0"/>
        <w:jc w:val="both"/>
        <w:rPr>
          <w:rFonts w:ascii="Arial" w:eastAsia="Times New Roman" w:hAnsi="Arial" w:cs="Arial"/>
          <w:color w:val="000000"/>
          <w:sz w:val="24"/>
          <w:szCs w:val="24"/>
          <w:lang w:val="es-ES" w:eastAsia="es-ES"/>
        </w:rPr>
      </w:pPr>
    </w:p>
    <w:p w:rsidR="00454761" w:rsidRDefault="00454761" w:rsidP="00454761">
      <w:pPr>
        <w:spacing w:after="0"/>
        <w:jc w:val="both"/>
        <w:rPr>
          <w:rFonts w:ascii="Arial" w:eastAsia="Times New Roman" w:hAnsi="Arial" w:cs="Arial"/>
          <w:color w:val="000000"/>
          <w:sz w:val="24"/>
          <w:szCs w:val="24"/>
          <w:lang w:eastAsia="es-ES"/>
        </w:rPr>
      </w:pPr>
      <w:r>
        <w:rPr>
          <w:noProof/>
          <w:lang w:val="es-ES" w:eastAsia="es-ES"/>
        </w:rPr>
        <w:drawing>
          <wp:anchor distT="0" distB="0" distL="114300" distR="114300" simplePos="0" relativeHeight="251716608" behindDoc="0" locked="0" layoutInCell="1" allowOverlap="1" wp14:anchorId="7F4F00C6" wp14:editId="14DDA517">
            <wp:simplePos x="0" y="0"/>
            <wp:positionH relativeFrom="column">
              <wp:posOffset>3446145</wp:posOffset>
            </wp:positionH>
            <wp:positionV relativeFrom="paragraph">
              <wp:posOffset>27940</wp:posOffset>
            </wp:positionV>
            <wp:extent cx="1497965" cy="3329940"/>
            <wp:effectExtent l="19050" t="19050" r="26035" b="2286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97965" cy="33299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712512" behindDoc="0" locked="0" layoutInCell="1" allowOverlap="1" wp14:anchorId="23E8715C" wp14:editId="275191B1">
            <wp:simplePos x="0" y="0"/>
            <wp:positionH relativeFrom="column">
              <wp:posOffset>962105</wp:posOffset>
            </wp:positionH>
            <wp:positionV relativeFrom="paragraph">
              <wp:posOffset>27940</wp:posOffset>
            </wp:positionV>
            <wp:extent cx="1495044" cy="3322320"/>
            <wp:effectExtent l="19050" t="19050" r="10160" b="1143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95044" cy="33223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lang w:val="es-ES" w:eastAsia="es-ES"/>
        </w:rPr>
        <w:t xml:space="preserve"> </w:t>
      </w:r>
      <w:r>
        <w:rPr>
          <w:rFonts w:ascii="Arial" w:eastAsia="Times New Roman" w:hAnsi="Arial" w:cs="Arial"/>
          <w:color w:val="000000"/>
          <w:sz w:val="24"/>
          <w:szCs w:val="24"/>
          <w:lang w:eastAsia="es-ES"/>
        </w:rPr>
        <w:br w:type="textWrapping" w:clear="all"/>
      </w:r>
    </w:p>
    <w:p w:rsidR="00454761" w:rsidRDefault="00454761" w:rsidP="00454761">
      <w:pPr>
        <w:spacing w:after="0"/>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w:t xml:space="preserve"> </w:t>
      </w:r>
    </w:p>
    <w:p w:rsidR="00454761" w:rsidRDefault="00454761" w:rsidP="00454761">
      <w:pPr>
        <w:spacing w:after="0"/>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w:tab/>
      </w:r>
      <w:r>
        <w:rPr>
          <w:rFonts w:ascii="Arial" w:eastAsia="Times New Roman" w:hAnsi="Arial" w:cs="Arial"/>
          <w:noProof/>
          <w:color w:val="000000"/>
          <w:sz w:val="24"/>
          <w:szCs w:val="24"/>
          <w:lang w:val="es-ES" w:eastAsia="es-ES"/>
        </w:rPr>
        <w:tab/>
      </w: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mc:AlternateContent>
          <mc:Choice Requires="wps">
            <w:drawing>
              <wp:anchor distT="0" distB="0" distL="114300" distR="114300" simplePos="0" relativeHeight="251677696" behindDoc="0" locked="0" layoutInCell="1" allowOverlap="1" wp14:anchorId="16133242" wp14:editId="797BCBB7">
                <wp:simplePos x="0" y="0"/>
                <wp:positionH relativeFrom="column">
                  <wp:posOffset>2737485</wp:posOffset>
                </wp:positionH>
                <wp:positionV relativeFrom="paragraph">
                  <wp:posOffset>19685</wp:posOffset>
                </wp:positionV>
                <wp:extent cx="335280" cy="220980"/>
                <wp:effectExtent l="0" t="19050" r="45720" b="45720"/>
                <wp:wrapNone/>
                <wp:docPr id="39" name="Flecha derecha 39"/>
                <wp:cNvGraphicFramePr/>
                <a:graphic xmlns:a="http://schemas.openxmlformats.org/drawingml/2006/main">
                  <a:graphicData uri="http://schemas.microsoft.com/office/word/2010/wordprocessingShape">
                    <wps:wsp>
                      <wps:cNvSpPr/>
                      <wps:spPr>
                        <a:xfrm>
                          <a:off x="0" y="0"/>
                          <a:ext cx="335280" cy="22098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894E6" id="Flecha derecha 39" o:spid="_x0000_s1026" type="#_x0000_t13" style="position:absolute;margin-left:215.55pt;margin-top:1.55pt;width:26.4pt;height:17.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" adj="14482" fillcolor="#5aa2ae [3208]" strokecolor="#2b5158 [1608]" strokeweight="2pt"/>
            </w:pict>
          </mc:Fallback>
        </mc:AlternateContent>
      </w: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8111EF" w:rsidRDefault="008111EF"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pStyle w:val="Ttulo3"/>
        <w:tabs>
          <w:tab w:val="left" w:pos="7632"/>
        </w:tabs>
        <w:jc w:val="both"/>
        <w:rPr>
          <w:rFonts w:ascii="Alegreya Sans SC Medium" w:hAnsi="Alegreya Sans SC Medium"/>
          <w:b w:val="0"/>
          <w:color w:val="374C80" w:themeColor="accent1" w:themeShade="BF"/>
          <w:sz w:val="36"/>
          <w:szCs w:val="36"/>
          <w:lang w:val="es-ES"/>
        </w:rPr>
      </w:pPr>
      <w:bookmarkStart w:id="15" w:name="_Toc61141711"/>
      <w:r w:rsidRPr="007C0FA8">
        <w:rPr>
          <w:rFonts w:ascii="Cambria Math" w:hAnsi="Cambria Math" w:cs="Cambria Math"/>
          <w:color w:val="002060"/>
          <w:sz w:val="40"/>
          <w:szCs w:val="40"/>
        </w:rPr>
        <w:t>▶</w:t>
      </w:r>
      <w:r>
        <w:rPr>
          <w:rFonts w:ascii="Cambria Math" w:hAnsi="Cambria Math" w:cs="Cambria Math"/>
          <w:color w:val="002060"/>
          <w:sz w:val="40"/>
          <w:szCs w:val="40"/>
        </w:rPr>
        <w:t xml:space="preserve"> </w:t>
      </w:r>
      <w:r>
        <w:rPr>
          <w:rFonts w:ascii="Alegreya Sans SC Medium" w:hAnsi="Alegreya Sans SC Medium"/>
          <w:b w:val="0"/>
          <w:color w:val="374C80" w:themeColor="accent1" w:themeShade="BF"/>
          <w:sz w:val="36"/>
          <w:szCs w:val="36"/>
          <w:lang w:val="es-ES"/>
        </w:rPr>
        <w:t>Visualización</w:t>
      </w:r>
      <w:r>
        <w:rPr>
          <w:rFonts w:ascii="Alegreya Sans SC Medium" w:hAnsi="Alegreya Sans SC Medium"/>
          <w:b w:val="0"/>
          <w:color w:val="374C80" w:themeColor="accent1" w:themeShade="BF"/>
          <w:sz w:val="36"/>
          <w:szCs w:val="36"/>
          <w:lang w:val="es-ES"/>
        </w:rPr>
        <w:t xml:space="preserve"> de geolocalización, lugares conocidos y ruta</w:t>
      </w:r>
      <w:bookmarkEnd w:id="15"/>
    </w:p>
    <w:p w:rsidR="00454761" w:rsidRDefault="00454761" w:rsidP="00454761">
      <w:pPr>
        <w:spacing w:after="0"/>
        <w:jc w:val="both"/>
        <w:rPr>
          <w:sz w:val="2"/>
          <w:szCs w:val="2"/>
          <w:lang w:val="es-ES"/>
        </w:rPr>
      </w:pPr>
    </w:p>
    <w:p w:rsidR="00454761" w:rsidRDefault="00454761" w:rsidP="00454761">
      <w:pPr>
        <w:spacing w:after="0"/>
        <w:ind w:firstLine="720"/>
        <w:jc w:val="both"/>
        <w:rPr>
          <w:sz w:val="2"/>
          <w:szCs w:val="2"/>
          <w:lang w:val="es-ES"/>
        </w:rPr>
      </w:pPr>
    </w:p>
    <w:p w:rsidR="00454761" w:rsidRDefault="00454761" w:rsidP="00454761">
      <w:pPr>
        <w:spacing w:after="0"/>
        <w:jc w:val="both"/>
        <w:rPr>
          <w:rFonts w:ascii="Arial" w:eastAsia="Times New Roman" w:hAnsi="Arial" w:cs="Arial"/>
          <w:color w:val="000000"/>
          <w:sz w:val="24"/>
          <w:szCs w:val="24"/>
          <w:lang w:val="es-ES" w:eastAsia="es-ES"/>
        </w:rPr>
      </w:pPr>
      <w:r>
        <w:rPr>
          <w:rFonts w:ascii="Arial" w:eastAsia="Times New Roman" w:hAnsi="Arial" w:cs="Arial"/>
          <w:color w:val="000000"/>
          <w:sz w:val="24"/>
          <w:szCs w:val="24"/>
          <w:lang w:val="es-ES" w:eastAsia="es-ES"/>
        </w:rPr>
        <w:t>P</w:t>
      </w:r>
      <w:r>
        <w:rPr>
          <w:rFonts w:ascii="Arial" w:eastAsia="Times New Roman" w:hAnsi="Arial" w:cs="Arial"/>
          <w:color w:val="000000"/>
          <w:sz w:val="24"/>
          <w:szCs w:val="24"/>
          <w:lang w:val="es-ES" w:eastAsia="es-ES"/>
        </w:rPr>
        <w:t>ara visualizar la geolocalización</w:t>
      </w:r>
      <w:r w:rsidR="000526D3">
        <w:rPr>
          <w:rFonts w:ascii="Arial" w:eastAsia="Times New Roman" w:hAnsi="Arial" w:cs="Arial"/>
          <w:color w:val="000000"/>
          <w:sz w:val="24"/>
          <w:szCs w:val="24"/>
          <w:lang w:val="es-ES" w:eastAsia="es-ES"/>
        </w:rPr>
        <w:t xml:space="preserve"> pulsamos en el menú “mapa”</w:t>
      </w:r>
      <w:r>
        <w:rPr>
          <w:rFonts w:ascii="Arial" w:eastAsia="Times New Roman" w:hAnsi="Arial" w:cs="Arial"/>
          <w:color w:val="000000"/>
          <w:sz w:val="24"/>
          <w:szCs w:val="24"/>
          <w:lang w:val="es-ES" w:eastAsia="es-ES"/>
        </w:rPr>
        <w:t>,</w:t>
      </w:r>
      <w:r w:rsidR="000526D3">
        <w:rPr>
          <w:rFonts w:ascii="Arial" w:eastAsia="Times New Roman" w:hAnsi="Arial" w:cs="Arial"/>
          <w:color w:val="000000"/>
          <w:sz w:val="24"/>
          <w:szCs w:val="24"/>
          <w:lang w:val="es-ES" w:eastAsia="es-ES"/>
        </w:rPr>
        <w:t xml:space="preserve"> y</w:t>
      </w:r>
      <w:r>
        <w:rPr>
          <w:rFonts w:ascii="Arial" w:eastAsia="Times New Roman" w:hAnsi="Arial" w:cs="Arial"/>
          <w:color w:val="000000"/>
          <w:sz w:val="24"/>
          <w:szCs w:val="24"/>
          <w:lang w:val="es-ES" w:eastAsia="es-ES"/>
        </w:rPr>
        <w:t xml:space="preserve"> nos aparecerá por primera vez un mensaje para acceder a la localización. Una vez aceptado, nos aparecerá en forma de chincheta roja la localización actual, como puntos rojos las localizaciones anteriores desde el inicio del día hasta el momento actual, y como punto marcado en verde los lugares conocidos</w:t>
      </w:r>
      <w:r w:rsidR="008111EF">
        <w:rPr>
          <w:rFonts w:ascii="Arial" w:eastAsia="Times New Roman" w:hAnsi="Arial" w:cs="Arial"/>
          <w:color w:val="000000"/>
          <w:sz w:val="24"/>
          <w:szCs w:val="24"/>
          <w:lang w:val="es-ES" w:eastAsia="es-ES"/>
        </w:rPr>
        <w:t>. Si pulsamos en ese punto, se nos abrirá una pequeña viñeta con la etiqueta del lugar conocido.</w:t>
      </w:r>
      <w:r>
        <w:rPr>
          <w:rFonts w:ascii="Arial" w:eastAsia="Times New Roman" w:hAnsi="Arial" w:cs="Arial"/>
          <w:color w:val="000000"/>
          <w:sz w:val="24"/>
          <w:szCs w:val="24"/>
          <w:lang w:val="es-ES" w:eastAsia="es-ES"/>
        </w:rPr>
        <w:t xml:space="preserve"> </w:t>
      </w:r>
    </w:p>
    <w:p w:rsidR="00454761" w:rsidRDefault="008111EF" w:rsidP="00454761">
      <w:pPr>
        <w:spacing w:after="0"/>
        <w:jc w:val="both"/>
        <w:rPr>
          <w:rFonts w:ascii="Arial" w:eastAsia="Times New Roman" w:hAnsi="Arial" w:cs="Arial"/>
          <w:color w:val="000000"/>
          <w:sz w:val="24"/>
          <w:szCs w:val="24"/>
          <w:lang w:val="es-ES" w:eastAsia="es-ES"/>
        </w:rPr>
      </w:pPr>
      <w:r>
        <w:rPr>
          <w:noProof/>
          <w:lang w:val="es-ES" w:eastAsia="es-ES"/>
        </w:rPr>
        <w:drawing>
          <wp:anchor distT="0" distB="0" distL="114300" distR="114300" simplePos="0" relativeHeight="251732992" behindDoc="0" locked="0" layoutInCell="1" allowOverlap="1" wp14:anchorId="1294924E" wp14:editId="68BD6AF6">
            <wp:simplePos x="0" y="0"/>
            <wp:positionH relativeFrom="column">
              <wp:posOffset>3446145</wp:posOffset>
            </wp:positionH>
            <wp:positionV relativeFrom="paragraph">
              <wp:posOffset>26035</wp:posOffset>
            </wp:positionV>
            <wp:extent cx="1497965" cy="3329940"/>
            <wp:effectExtent l="19050" t="19050" r="26035" b="2286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97965" cy="33299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722752" behindDoc="0" locked="0" layoutInCell="1" allowOverlap="1" wp14:anchorId="2954B38F" wp14:editId="31793936">
            <wp:simplePos x="0" y="0"/>
            <wp:positionH relativeFrom="column">
              <wp:posOffset>1198245</wp:posOffset>
            </wp:positionH>
            <wp:positionV relativeFrom="paragraph">
              <wp:posOffset>26035</wp:posOffset>
            </wp:positionV>
            <wp:extent cx="1494790" cy="3322320"/>
            <wp:effectExtent l="19050" t="19050" r="10160" b="1143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94790" cy="33223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454761" w:rsidRDefault="00454761" w:rsidP="00454761">
      <w:pPr>
        <w:spacing w:after="0"/>
        <w:jc w:val="both"/>
        <w:rPr>
          <w:rFonts w:ascii="Arial" w:eastAsia="Times New Roman" w:hAnsi="Arial" w:cs="Arial"/>
          <w:color w:val="000000"/>
          <w:sz w:val="24"/>
          <w:szCs w:val="24"/>
          <w:lang w:eastAsia="es-ES"/>
        </w:rPr>
      </w:pPr>
      <w:r>
        <w:rPr>
          <w:noProof/>
          <w:lang w:val="es-ES" w:eastAsia="es-ES"/>
        </w:rPr>
        <w:t xml:space="preserve"> </w:t>
      </w:r>
      <w:r>
        <w:rPr>
          <w:rFonts w:ascii="Arial" w:eastAsia="Times New Roman" w:hAnsi="Arial" w:cs="Arial"/>
          <w:color w:val="000000"/>
          <w:sz w:val="24"/>
          <w:szCs w:val="24"/>
          <w:lang w:eastAsia="es-ES"/>
        </w:rPr>
        <w:br w:type="textWrapping" w:clear="all"/>
      </w:r>
    </w:p>
    <w:p w:rsidR="00454761" w:rsidRDefault="00454761" w:rsidP="00454761">
      <w:pPr>
        <w:spacing w:after="0"/>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w:t xml:space="preserve"> </w:t>
      </w: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8111EF" w:rsidP="00454761">
      <w:pPr>
        <w:spacing w:after="0"/>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mc:AlternateContent>
          <mc:Choice Requires="wps">
            <w:drawing>
              <wp:anchor distT="0" distB="0" distL="114300" distR="114300" simplePos="0" relativeHeight="251728896" behindDoc="0" locked="0" layoutInCell="1" allowOverlap="1" wp14:anchorId="45BD5B26" wp14:editId="0C5E9D58">
                <wp:simplePos x="0" y="0"/>
                <wp:positionH relativeFrom="column">
                  <wp:posOffset>2927985</wp:posOffset>
                </wp:positionH>
                <wp:positionV relativeFrom="paragraph">
                  <wp:posOffset>30480</wp:posOffset>
                </wp:positionV>
                <wp:extent cx="335280" cy="220980"/>
                <wp:effectExtent l="0" t="19050" r="45720" b="45720"/>
                <wp:wrapNone/>
                <wp:docPr id="44" name="Flecha derecha 44"/>
                <wp:cNvGraphicFramePr/>
                <a:graphic xmlns:a="http://schemas.openxmlformats.org/drawingml/2006/main">
                  <a:graphicData uri="http://schemas.microsoft.com/office/word/2010/wordprocessingShape">
                    <wps:wsp>
                      <wps:cNvSpPr/>
                      <wps:spPr>
                        <a:xfrm>
                          <a:off x="0" y="0"/>
                          <a:ext cx="335280" cy="22098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B91C1" id="Flecha derecha 44" o:spid="_x0000_s1026" type="#_x0000_t13" style="position:absolute;margin-left:230.55pt;margin-top:2.4pt;width:26.4pt;height:17.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" adj="14482" fillcolor="#5aa2ae [3208]" strokecolor="#2b5158 [1608]" strokeweight="2pt"/>
            </w:pict>
          </mc:Fallback>
        </mc:AlternateContent>
      </w: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8111EF" w:rsidRDefault="008111EF" w:rsidP="008111EF">
      <w:pPr>
        <w:spacing w:after="0"/>
        <w:jc w:val="both"/>
        <w:rPr>
          <w:rFonts w:ascii="Arial" w:eastAsia="Times New Roman" w:hAnsi="Arial" w:cs="Arial"/>
          <w:noProof/>
          <w:color w:val="000000"/>
          <w:sz w:val="24"/>
          <w:szCs w:val="24"/>
          <w:lang w:val="es-ES" w:eastAsia="es-ES"/>
        </w:rPr>
      </w:pPr>
    </w:p>
    <w:p w:rsidR="008111EF" w:rsidRDefault="008111EF" w:rsidP="008111EF">
      <w:pPr>
        <w:pStyle w:val="Ttulo3"/>
        <w:tabs>
          <w:tab w:val="left" w:pos="7632"/>
        </w:tabs>
        <w:jc w:val="both"/>
        <w:rPr>
          <w:rFonts w:ascii="Alegreya Sans SC Medium" w:hAnsi="Alegreya Sans SC Medium"/>
          <w:b w:val="0"/>
          <w:color w:val="374C80" w:themeColor="accent1" w:themeShade="BF"/>
          <w:sz w:val="36"/>
          <w:szCs w:val="36"/>
          <w:lang w:val="es-ES"/>
        </w:rPr>
      </w:pPr>
      <w:bookmarkStart w:id="16" w:name="_Toc61141712"/>
      <w:r w:rsidRPr="007C0FA8">
        <w:rPr>
          <w:rFonts w:ascii="Cambria Math" w:hAnsi="Cambria Math" w:cs="Cambria Math"/>
          <w:color w:val="002060"/>
          <w:sz w:val="40"/>
          <w:szCs w:val="40"/>
        </w:rPr>
        <w:lastRenderedPageBreak/>
        <w:t>▶</w:t>
      </w:r>
      <w:r>
        <w:rPr>
          <w:rFonts w:ascii="Cambria Math" w:hAnsi="Cambria Math" w:cs="Cambria Math"/>
          <w:color w:val="002060"/>
          <w:sz w:val="40"/>
          <w:szCs w:val="40"/>
        </w:rPr>
        <w:t xml:space="preserve"> </w:t>
      </w:r>
      <w:r w:rsidR="000526D3">
        <w:rPr>
          <w:rFonts w:ascii="Alegreya Sans SC Medium" w:hAnsi="Alegreya Sans SC Medium"/>
          <w:b w:val="0"/>
          <w:color w:val="374C80" w:themeColor="accent1" w:themeShade="BF"/>
          <w:sz w:val="36"/>
          <w:szCs w:val="36"/>
          <w:lang w:val="es-ES"/>
        </w:rPr>
        <w:t>Envío de mensaje de emergencia</w:t>
      </w:r>
      <w:bookmarkEnd w:id="16"/>
    </w:p>
    <w:p w:rsidR="008111EF" w:rsidRDefault="008111EF" w:rsidP="008111EF">
      <w:pPr>
        <w:spacing w:after="0"/>
        <w:jc w:val="both"/>
        <w:rPr>
          <w:sz w:val="2"/>
          <w:szCs w:val="2"/>
          <w:lang w:val="es-ES"/>
        </w:rPr>
      </w:pPr>
    </w:p>
    <w:p w:rsidR="008111EF" w:rsidRDefault="008111EF" w:rsidP="008111EF">
      <w:pPr>
        <w:spacing w:after="0"/>
        <w:ind w:firstLine="720"/>
        <w:jc w:val="both"/>
        <w:rPr>
          <w:sz w:val="2"/>
          <w:szCs w:val="2"/>
          <w:lang w:val="es-ES"/>
        </w:rPr>
      </w:pPr>
    </w:p>
    <w:p w:rsidR="002314A0" w:rsidRDefault="008111EF" w:rsidP="008111EF">
      <w:pPr>
        <w:spacing w:after="0"/>
        <w:jc w:val="both"/>
        <w:rPr>
          <w:rFonts w:ascii="Arial" w:eastAsia="Times New Roman" w:hAnsi="Arial" w:cs="Arial"/>
          <w:color w:val="000000"/>
          <w:sz w:val="24"/>
          <w:szCs w:val="24"/>
          <w:lang w:val="es-ES" w:eastAsia="es-ES"/>
        </w:rPr>
      </w:pPr>
      <w:r>
        <w:rPr>
          <w:rFonts w:ascii="Arial" w:eastAsia="Times New Roman" w:hAnsi="Arial" w:cs="Arial"/>
          <w:color w:val="000000"/>
          <w:sz w:val="24"/>
          <w:szCs w:val="24"/>
          <w:lang w:val="es-ES" w:eastAsia="es-ES"/>
        </w:rPr>
        <w:t xml:space="preserve">Por defecto, </w:t>
      </w:r>
      <w:r w:rsidR="000526D3">
        <w:rPr>
          <w:rFonts w:ascii="Arial" w:eastAsia="Times New Roman" w:hAnsi="Arial" w:cs="Arial"/>
          <w:color w:val="000000"/>
          <w:sz w:val="24"/>
          <w:szCs w:val="24"/>
          <w:lang w:val="es-ES" w:eastAsia="es-ES"/>
        </w:rPr>
        <w:t>la primera vez que iniciemos la aplicación y pulsemos en el menú “emergencia”</w:t>
      </w:r>
      <w:r>
        <w:rPr>
          <w:rFonts w:ascii="Arial" w:eastAsia="Times New Roman" w:hAnsi="Arial" w:cs="Arial"/>
          <w:color w:val="000000"/>
          <w:sz w:val="24"/>
          <w:szCs w:val="24"/>
          <w:lang w:val="es-ES" w:eastAsia="es-ES"/>
        </w:rPr>
        <w:t xml:space="preserve">, </w:t>
      </w:r>
      <w:r w:rsidR="000526D3">
        <w:rPr>
          <w:rFonts w:ascii="Arial" w:eastAsia="Times New Roman" w:hAnsi="Arial" w:cs="Arial"/>
          <w:color w:val="000000"/>
          <w:sz w:val="24"/>
          <w:szCs w:val="24"/>
          <w:lang w:val="es-ES" w:eastAsia="es-ES"/>
        </w:rPr>
        <w:t xml:space="preserve">nos aparecerá por primera </w:t>
      </w:r>
      <w:r w:rsidR="000526D3">
        <w:rPr>
          <w:rFonts w:ascii="Arial" w:eastAsia="Times New Roman" w:hAnsi="Arial" w:cs="Arial"/>
          <w:color w:val="000000"/>
          <w:sz w:val="24"/>
          <w:szCs w:val="24"/>
          <w:lang w:val="es-ES" w:eastAsia="es-ES"/>
        </w:rPr>
        <w:t>vez un mensaje para acceder al envío de mensajes SMS. Obtendrá la localización actual y enviará un SMS con la latitud y longitud al número de teléfono</w:t>
      </w:r>
      <w:r w:rsidR="002314A0">
        <w:rPr>
          <w:rFonts w:ascii="Arial" w:eastAsia="Times New Roman" w:hAnsi="Arial" w:cs="Arial"/>
          <w:color w:val="000000"/>
          <w:sz w:val="24"/>
          <w:szCs w:val="24"/>
          <w:lang w:val="es-ES" w:eastAsia="es-ES"/>
        </w:rPr>
        <w:t xml:space="preserve"> de emergencia</w:t>
      </w:r>
      <w:r w:rsidR="000526D3">
        <w:rPr>
          <w:rFonts w:ascii="Arial" w:eastAsia="Times New Roman" w:hAnsi="Arial" w:cs="Arial"/>
          <w:color w:val="000000"/>
          <w:sz w:val="24"/>
          <w:szCs w:val="24"/>
          <w:lang w:val="es-ES" w:eastAsia="es-ES"/>
        </w:rPr>
        <w:t xml:space="preserve"> indicado al crear la cuenta.</w:t>
      </w:r>
      <w:r w:rsidR="002314A0">
        <w:rPr>
          <w:rFonts w:ascii="Arial" w:eastAsia="Times New Roman" w:hAnsi="Arial" w:cs="Arial"/>
          <w:color w:val="000000"/>
          <w:sz w:val="24"/>
          <w:szCs w:val="24"/>
          <w:lang w:val="es-ES" w:eastAsia="es-ES"/>
        </w:rPr>
        <w:t xml:space="preserve"> Cada vez que se pulse en esta opción del menú, se enviará un SMS.</w:t>
      </w:r>
    </w:p>
    <w:p w:rsidR="008111EF" w:rsidRDefault="008111EF" w:rsidP="008111EF">
      <w:pPr>
        <w:spacing w:after="0"/>
        <w:jc w:val="both"/>
        <w:rPr>
          <w:rFonts w:ascii="Arial" w:eastAsia="Times New Roman" w:hAnsi="Arial" w:cs="Arial"/>
          <w:color w:val="000000"/>
          <w:sz w:val="24"/>
          <w:szCs w:val="24"/>
          <w:lang w:val="es-ES" w:eastAsia="es-ES"/>
        </w:rPr>
      </w:pPr>
    </w:p>
    <w:p w:rsidR="008111EF" w:rsidRDefault="00B834F2" w:rsidP="008111EF">
      <w:pPr>
        <w:spacing w:after="0"/>
        <w:jc w:val="both"/>
        <w:rPr>
          <w:rFonts w:ascii="Arial" w:eastAsia="Times New Roman" w:hAnsi="Arial" w:cs="Arial"/>
          <w:color w:val="000000"/>
          <w:sz w:val="24"/>
          <w:szCs w:val="24"/>
          <w:lang w:eastAsia="es-ES"/>
        </w:rPr>
      </w:pPr>
      <w:r>
        <w:rPr>
          <w:rFonts w:ascii="Arial" w:eastAsia="Times New Roman" w:hAnsi="Arial" w:cs="Arial"/>
          <w:noProof/>
          <w:color w:val="000000"/>
          <w:sz w:val="24"/>
          <w:szCs w:val="24"/>
          <w:lang w:val="es-ES" w:eastAsia="es-ES"/>
        </w:rPr>
        <mc:AlternateContent>
          <mc:Choice Requires="wps">
            <w:drawing>
              <wp:anchor distT="0" distB="0" distL="114300" distR="114300" simplePos="0" relativeHeight="251736064" behindDoc="0" locked="0" layoutInCell="1" allowOverlap="1" wp14:anchorId="64D75C25" wp14:editId="34F6DDA5">
                <wp:simplePos x="0" y="0"/>
                <wp:positionH relativeFrom="column">
                  <wp:posOffset>4716780</wp:posOffset>
                </wp:positionH>
                <wp:positionV relativeFrom="paragraph">
                  <wp:posOffset>268605</wp:posOffset>
                </wp:positionV>
                <wp:extent cx="457200" cy="53340"/>
                <wp:effectExtent l="0" t="0" r="19050" b="22860"/>
                <wp:wrapNone/>
                <wp:docPr id="55" name="Rectángulo 55"/>
                <wp:cNvGraphicFramePr/>
                <a:graphic xmlns:a="http://schemas.openxmlformats.org/drawingml/2006/main">
                  <a:graphicData uri="http://schemas.microsoft.com/office/word/2010/wordprocessingShape">
                    <wps:wsp>
                      <wps:cNvSpPr/>
                      <wps:spPr>
                        <a:xfrm>
                          <a:off x="0" y="0"/>
                          <a:ext cx="457200" cy="5334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9CCBCA" id="Rectángulo 55" o:spid="_x0000_s1026" style="position:absolute;margin-left:371.4pt;margin-top:21.15pt;width:36pt;height:4.2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" fillcolor="#5aa2ae [3208]" strokecolor="#2b5158 [1608]" strokeweight="2pt"/>
            </w:pict>
          </mc:Fallback>
        </mc:AlternateContent>
      </w:r>
      <w:r w:rsidR="00466673">
        <w:rPr>
          <w:noProof/>
          <w:lang w:val="es-ES" w:eastAsia="es-ES"/>
        </w:rPr>
        <w:drawing>
          <wp:anchor distT="0" distB="0" distL="114300" distR="114300" simplePos="0" relativeHeight="251689984" behindDoc="0" locked="0" layoutInCell="1" allowOverlap="1" wp14:anchorId="001992F5" wp14:editId="70277587">
            <wp:simplePos x="0" y="0"/>
            <wp:positionH relativeFrom="column">
              <wp:posOffset>4535805</wp:posOffset>
            </wp:positionH>
            <wp:positionV relativeFrom="paragraph">
              <wp:posOffset>38100</wp:posOffset>
            </wp:positionV>
            <wp:extent cx="1509395" cy="3355340"/>
            <wp:effectExtent l="19050" t="19050" r="14605" b="1651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09395" cy="33553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66673">
        <w:rPr>
          <w:noProof/>
          <w:lang w:val="es-ES" w:eastAsia="es-ES"/>
        </w:rPr>
        <w:drawing>
          <wp:anchor distT="0" distB="0" distL="114300" distR="114300" simplePos="0" relativeHeight="251705344" behindDoc="0" locked="0" layoutInCell="1" allowOverlap="1" wp14:anchorId="4F90E50B" wp14:editId="04AFC72B">
            <wp:simplePos x="0" y="0"/>
            <wp:positionH relativeFrom="column">
              <wp:posOffset>2341245</wp:posOffset>
            </wp:positionH>
            <wp:positionV relativeFrom="paragraph">
              <wp:posOffset>38100</wp:posOffset>
            </wp:positionV>
            <wp:extent cx="1497965" cy="3329940"/>
            <wp:effectExtent l="19050" t="19050" r="26035" b="2286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7965" cy="33299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66673">
        <w:rPr>
          <w:noProof/>
          <w:lang w:val="es-ES" w:eastAsia="es-ES"/>
        </w:rPr>
        <w:drawing>
          <wp:anchor distT="0" distB="0" distL="114300" distR="114300" simplePos="0" relativeHeight="251683840" behindDoc="0" locked="0" layoutInCell="1" allowOverlap="1" wp14:anchorId="34D4A28C" wp14:editId="5C6CA8B4">
            <wp:simplePos x="0" y="0"/>
            <wp:positionH relativeFrom="column">
              <wp:posOffset>329565</wp:posOffset>
            </wp:positionH>
            <wp:positionV relativeFrom="paragraph">
              <wp:posOffset>38100</wp:posOffset>
            </wp:positionV>
            <wp:extent cx="1494790" cy="3322320"/>
            <wp:effectExtent l="19050" t="19050" r="10160" b="1143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94790" cy="33223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8111EF">
        <w:rPr>
          <w:noProof/>
          <w:lang w:val="es-ES" w:eastAsia="es-ES"/>
        </w:rPr>
        <w:t xml:space="preserve"> </w:t>
      </w:r>
      <w:r w:rsidR="008111EF">
        <w:rPr>
          <w:rFonts w:ascii="Arial" w:eastAsia="Times New Roman" w:hAnsi="Arial" w:cs="Arial"/>
          <w:color w:val="000000"/>
          <w:sz w:val="24"/>
          <w:szCs w:val="24"/>
          <w:lang w:eastAsia="es-ES"/>
        </w:rPr>
        <w:br w:type="textWrapping" w:clear="all"/>
      </w:r>
    </w:p>
    <w:p w:rsidR="008111EF" w:rsidRDefault="008111EF" w:rsidP="008111EF">
      <w:pPr>
        <w:spacing w:after="0"/>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w:t xml:space="preserve"> </w:t>
      </w:r>
    </w:p>
    <w:p w:rsidR="008111EF" w:rsidRDefault="008111EF" w:rsidP="008111EF">
      <w:pPr>
        <w:spacing w:after="0"/>
        <w:jc w:val="both"/>
        <w:rPr>
          <w:rFonts w:ascii="Arial" w:eastAsia="Times New Roman" w:hAnsi="Arial" w:cs="Arial"/>
          <w:noProof/>
          <w:color w:val="000000"/>
          <w:sz w:val="24"/>
          <w:szCs w:val="24"/>
          <w:lang w:val="es-ES" w:eastAsia="es-ES"/>
        </w:rPr>
      </w:pPr>
    </w:p>
    <w:p w:rsidR="008111EF" w:rsidRDefault="008111EF" w:rsidP="008111EF">
      <w:pPr>
        <w:spacing w:after="0"/>
        <w:jc w:val="both"/>
        <w:rPr>
          <w:rFonts w:ascii="Arial" w:eastAsia="Times New Roman" w:hAnsi="Arial" w:cs="Arial"/>
          <w:noProof/>
          <w:color w:val="000000"/>
          <w:sz w:val="24"/>
          <w:szCs w:val="24"/>
          <w:lang w:val="es-ES" w:eastAsia="es-ES"/>
        </w:rPr>
      </w:pPr>
    </w:p>
    <w:p w:rsidR="008111EF" w:rsidRDefault="008111EF" w:rsidP="008111EF">
      <w:pPr>
        <w:spacing w:after="0"/>
        <w:jc w:val="both"/>
        <w:rPr>
          <w:rFonts w:ascii="Arial" w:eastAsia="Times New Roman" w:hAnsi="Arial" w:cs="Arial"/>
          <w:noProof/>
          <w:color w:val="000000"/>
          <w:sz w:val="24"/>
          <w:szCs w:val="24"/>
          <w:lang w:val="es-ES" w:eastAsia="es-ES"/>
        </w:rPr>
      </w:pPr>
    </w:p>
    <w:p w:rsidR="008111EF" w:rsidRDefault="008111EF" w:rsidP="008111EF">
      <w:pPr>
        <w:spacing w:after="0"/>
        <w:jc w:val="both"/>
        <w:rPr>
          <w:rFonts w:ascii="Arial" w:eastAsia="Times New Roman" w:hAnsi="Arial" w:cs="Arial"/>
          <w:noProof/>
          <w:color w:val="000000"/>
          <w:sz w:val="24"/>
          <w:szCs w:val="24"/>
          <w:lang w:val="es-ES" w:eastAsia="es-ES"/>
        </w:rPr>
      </w:pPr>
    </w:p>
    <w:p w:rsidR="008111EF" w:rsidRDefault="008111EF" w:rsidP="008111EF">
      <w:pPr>
        <w:spacing w:after="0"/>
        <w:jc w:val="both"/>
        <w:rPr>
          <w:rFonts w:ascii="Arial" w:eastAsia="Times New Roman" w:hAnsi="Arial" w:cs="Arial"/>
          <w:noProof/>
          <w:color w:val="000000"/>
          <w:sz w:val="24"/>
          <w:szCs w:val="24"/>
          <w:lang w:val="es-ES" w:eastAsia="es-ES"/>
        </w:rPr>
      </w:pPr>
    </w:p>
    <w:p w:rsidR="008111EF" w:rsidRDefault="008111EF" w:rsidP="008111EF">
      <w:pPr>
        <w:spacing w:after="0"/>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mc:AlternateContent>
          <mc:Choice Requires="wps">
            <w:drawing>
              <wp:anchor distT="0" distB="0" distL="114300" distR="114300" simplePos="0" relativeHeight="251693056" behindDoc="0" locked="0" layoutInCell="1" allowOverlap="1" wp14:anchorId="66786CDF" wp14:editId="34F5A651">
                <wp:simplePos x="0" y="0"/>
                <wp:positionH relativeFrom="column">
                  <wp:posOffset>1899285</wp:posOffset>
                </wp:positionH>
                <wp:positionV relativeFrom="paragraph">
                  <wp:posOffset>27305</wp:posOffset>
                </wp:positionV>
                <wp:extent cx="335280" cy="220980"/>
                <wp:effectExtent l="0" t="19050" r="45720" b="45720"/>
                <wp:wrapNone/>
                <wp:docPr id="49" name="Flecha derecha 49"/>
                <wp:cNvGraphicFramePr/>
                <a:graphic xmlns:a="http://schemas.openxmlformats.org/drawingml/2006/main">
                  <a:graphicData uri="http://schemas.microsoft.com/office/word/2010/wordprocessingShape">
                    <wps:wsp>
                      <wps:cNvSpPr/>
                      <wps:spPr>
                        <a:xfrm>
                          <a:off x="0" y="0"/>
                          <a:ext cx="335280" cy="22098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10E5D" id="Flecha derecha 49" o:spid="_x0000_s1026" type="#_x0000_t13" style="position:absolute;margin-left:149.55pt;margin-top:2.15pt;width:26.4pt;height:17.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" adj="14482" fillcolor="#5aa2ae [3208]" strokecolor="#2b5158 [1608]" strokeweight="2pt"/>
            </w:pict>
          </mc:Fallback>
        </mc:AlternateContent>
      </w:r>
      <w:r>
        <w:rPr>
          <w:rFonts w:ascii="Arial" w:eastAsia="Times New Roman" w:hAnsi="Arial" w:cs="Arial"/>
          <w:noProof/>
          <w:color w:val="000000"/>
          <w:sz w:val="24"/>
          <w:szCs w:val="24"/>
          <w:lang w:val="es-ES" w:eastAsia="es-ES"/>
        </w:rPr>
        <mc:AlternateContent>
          <mc:Choice Requires="wps">
            <w:drawing>
              <wp:anchor distT="0" distB="0" distL="114300" distR="114300" simplePos="0" relativeHeight="251696128" behindDoc="0" locked="0" layoutInCell="1" allowOverlap="1" wp14:anchorId="4EFA3C34" wp14:editId="70E47B5E">
                <wp:simplePos x="0" y="0"/>
                <wp:positionH relativeFrom="column">
                  <wp:posOffset>4017645</wp:posOffset>
                </wp:positionH>
                <wp:positionV relativeFrom="paragraph">
                  <wp:posOffset>27305</wp:posOffset>
                </wp:positionV>
                <wp:extent cx="335280" cy="220980"/>
                <wp:effectExtent l="0" t="19050" r="45720" b="45720"/>
                <wp:wrapNone/>
                <wp:docPr id="50" name="Flecha derecha 50"/>
                <wp:cNvGraphicFramePr/>
                <a:graphic xmlns:a="http://schemas.openxmlformats.org/drawingml/2006/main">
                  <a:graphicData uri="http://schemas.microsoft.com/office/word/2010/wordprocessingShape">
                    <wps:wsp>
                      <wps:cNvSpPr/>
                      <wps:spPr>
                        <a:xfrm>
                          <a:off x="0" y="0"/>
                          <a:ext cx="335280" cy="22098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4F2D2" id="Flecha derecha 50" o:spid="_x0000_s1026" type="#_x0000_t13" style="position:absolute;margin-left:316.35pt;margin-top:2.15pt;width:26.4pt;height:17.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" adj="14482" fillcolor="#5aa2ae [3208]" strokecolor="#2b5158 [1608]" strokeweight="2pt"/>
            </w:pict>
          </mc:Fallback>
        </mc:AlternateContent>
      </w:r>
    </w:p>
    <w:p w:rsidR="008111EF" w:rsidRDefault="008111EF" w:rsidP="008111EF">
      <w:pPr>
        <w:spacing w:after="0"/>
        <w:jc w:val="both"/>
        <w:rPr>
          <w:rFonts w:ascii="Arial" w:eastAsia="Times New Roman" w:hAnsi="Arial" w:cs="Arial"/>
          <w:noProof/>
          <w:color w:val="000000"/>
          <w:sz w:val="24"/>
          <w:szCs w:val="24"/>
          <w:lang w:val="es-ES" w:eastAsia="es-ES"/>
        </w:rPr>
      </w:pPr>
    </w:p>
    <w:p w:rsidR="008111EF" w:rsidRDefault="008111EF" w:rsidP="008111EF">
      <w:pPr>
        <w:spacing w:after="0"/>
        <w:jc w:val="both"/>
        <w:rPr>
          <w:rFonts w:ascii="Arial" w:eastAsia="Times New Roman" w:hAnsi="Arial" w:cs="Arial"/>
          <w:noProof/>
          <w:color w:val="000000"/>
          <w:sz w:val="24"/>
          <w:szCs w:val="24"/>
          <w:lang w:val="es-ES" w:eastAsia="es-ES"/>
        </w:rPr>
      </w:pPr>
    </w:p>
    <w:p w:rsidR="008111EF" w:rsidRDefault="008111EF" w:rsidP="008111EF">
      <w:pPr>
        <w:spacing w:after="0"/>
        <w:jc w:val="both"/>
        <w:rPr>
          <w:rFonts w:ascii="Arial" w:eastAsia="Times New Roman" w:hAnsi="Arial" w:cs="Arial"/>
          <w:noProof/>
          <w:color w:val="000000"/>
          <w:sz w:val="24"/>
          <w:szCs w:val="24"/>
          <w:lang w:val="es-ES" w:eastAsia="es-ES"/>
        </w:rPr>
      </w:pPr>
    </w:p>
    <w:p w:rsidR="008111EF" w:rsidRDefault="008111EF" w:rsidP="008111EF">
      <w:pPr>
        <w:spacing w:after="0"/>
        <w:jc w:val="both"/>
        <w:rPr>
          <w:rFonts w:ascii="Arial" w:eastAsia="Times New Roman" w:hAnsi="Arial" w:cs="Arial"/>
          <w:noProof/>
          <w:color w:val="000000"/>
          <w:sz w:val="24"/>
          <w:szCs w:val="24"/>
          <w:lang w:val="es-ES" w:eastAsia="es-ES"/>
        </w:rPr>
      </w:pPr>
    </w:p>
    <w:p w:rsidR="008111EF" w:rsidRDefault="008111EF" w:rsidP="008111EF">
      <w:pPr>
        <w:spacing w:after="0"/>
        <w:jc w:val="both"/>
        <w:rPr>
          <w:rFonts w:ascii="Arial" w:eastAsia="Times New Roman" w:hAnsi="Arial" w:cs="Arial"/>
          <w:noProof/>
          <w:color w:val="000000"/>
          <w:sz w:val="24"/>
          <w:szCs w:val="24"/>
          <w:lang w:val="es-ES" w:eastAsia="es-ES"/>
        </w:rPr>
      </w:pPr>
    </w:p>
    <w:p w:rsidR="008111EF" w:rsidRDefault="008111EF" w:rsidP="008111EF">
      <w:pPr>
        <w:spacing w:after="0"/>
        <w:jc w:val="both"/>
        <w:rPr>
          <w:rFonts w:ascii="Arial" w:eastAsia="Times New Roman" w:hAnsi="Arial" w:cs="Arial"/>
          <w:noProof/>
          <w:color w:val="000000"/>
          <w:sz w:val="24"/>
          <w:szCs w:val="24"/>
          <w:lang w:val="es-ES" w:eastAsia="es-ES"/>
        </w:rPr>
      </w:pPr>
    </w:p>
    <w:p w:rsidR="008111EF" w:rsidRDefault="008111EF" w:rsidP="008111EF">
      <w:pPr>
        <w:spacing w:after="0"/>
        <w:jc w:val="both"/>
        <w:rPr>
          <w:rFonts w:ascii="Arial" w:eastAsia="Times New Roman" w:hAnsi="Arial" w:cs="Arial"/>
          <w:noProof/>
          <w:color w:val="000000"/>
          <w:sz w:val="24"/>
          <w:szCs w:val="24"/>
          <w:lang w:val="es-ES" w:eastAsia="es-ES"/>
        </w:rPr>
      </w:pPr>
    </w:p>
    <w:p w:rsidR="00454761" w:rsidRDefault="00454761" w:rsidP="00454761">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pStyle w:val="Ttulo3"/>
        <w:tabs>
          <w:tab w:val="left" w:pos="7632"/>
        </w:tabs>
        <w:jc w:val="both"/>
        <w:rPr>
          <w:rFonts w:ascii="Alegreya Sans SC Medium" w:hAnsi="Alegreya Sans SC Medium"/>
          <w:b w:val="0"/>
          <w:color w:val="374C80" w:themeColor="accent1" w:themeShade="BF"/>
          <w:sz w:val="36"/>
          <w:szCs w:val="36"/>
          <w:lang w:val="es-ES"/>
        </w:rPr>
      </w:pPr>
      <w:bookmarkStart w:id="17" w:name="_Toc61141713"/>
      <w:r w:rsidRPr="007C0FA8">
        <w:rPr>
          <w:rFonts w:ascii="Cambria Math" w:hAnsi="Cambria Math" w:cs="Cambria Math"/>
          <w:color w:val="002060"/>
          <w:sz w:val="40"/>
          <w:szCs w:val="40"/>
        </w:rPr>
        <w:lastRenderedPageBreak/>
        <w:t>▶</w:t>
      </w:r>
      <w:r>
        <w:rPr>
          <w:rFonts w:ascii="Cambria Math" w:hAnsi="Cambria Math" w:cs="Cambria Math"/>
          <w:color w:val="002060"/>
          <w:sz w:val="40"/>
          <w:szCs w:val="40"/>
        </w:rPr>
        <w:t xml:space="preserve"> </w:t>
      </w:r>
      <w:r>
        <w:rPr>
          <w:rFonts w:ascii="Alegreya Sans SC Medium" w:hAnsi="Alegreya Sans SC Medium"/>
          <w:b w:val="0"/>
          <w:color w:val="374C80" w:themeColor="accent1" w:themeShade="BF"/>
          <w:sz w:val="36"/>
          <w:szCs w:val="36"/>
          <w:lang w:val="es-ES"/>
        </w:rPr>
        <w:t>Gestión de recompensas</w:t>
      </w:r>
      <w:bookmarkEnd w:id="17"/>
    </w:p>
    <w:p w:rsidR="002314A0" w:rsidRDefault="002314A0" w:rsidP="002314A0">
      <w:pPr>
        <w:spacing w:after="0"/>
        <w:jc w:val="both"/>
        <w:rPr>
          <w:sz w:val="2"/>
          <w:szCs w:val="2"/>
          <w:lang w:val="es-ES"/>
        </w:rPr>
      </w:pPr>
    </w:p>
    <w:p w:rsidR="002314A0" w:rsidRDefault="002314A0" w:rsidP="002314A0">
      <w:pPr>
        <w:spacing w:after="0"/>
        <w:ind w:firstLine="720"/>
        <w:jc w:val="both"/>
        <w:rPr>
          <w:sz w:val="2"/>
          <w:szCs w:val="2"/>
          <w:lang w:val="es-ES"/>
        </w:rPr>
      </w:pPr>
    </w:p>
    <w:p w:rsidR="002314A0" w:rsidRDefault="002314A0" w:rsidP="002314A0">
      <w:pPr>
        <w:spacing w:after="0"/>
        <w:jc w:val="both"/>
        <w:rPr>
          <w:rFonts w:ascii="Arial" w:eastAsia="Times New Roman" w:hAnsi="Arial" w:cs="Arial"/>
          <w:color w:val="000000"/>
          <w:sz w:val="24"/>
          <w:szCs w:val="24"/>
          <w:lang w:val="es-ES" w:eastAsia="es-ES"/>
        </w:rPr>
      </w:pPr>
      <w:r>
        <w:rPr>
          <w:rFonts w:ascii="Arial" w:eastAsia="Times New Roman" w:hAnsi="Arial" w:cs="Arial"/>
          <w:color w:val="000000"/>
          <w:sz w:val="24"/>
          <w:szCs w:val="24"/>
          <w:lang w:val="es-ES" w:eastAsia="es-ES"/>
        </w:rPr>
        <w:t>En la pantalla de recompensas, se mostrará un recuento de puntos en función de los logros obtenidos. Cuando se quiera añadir la puntuación tras obtener una recompensa, tan solo se tendrá que acercar una pequeña tarjeta NFC con la etiqueta de la recompensa y el valor de esta al dispositivo. Automáticamente, aparecerá la transacción en últimos movimientos y se sumarán o restarán los puntos, en función de si se obtiene o se gasta una de las recompensas. Esto permitirá observar al niño de forma física la obtención de la recompensa por haber realizado sus tareas con éxito (o cualquier otro logro positivo).</w:t>
      </w:r>
    </w:p>
    <w:p w:rsidR="002314A0" w:rsidRDefault="002314A0" w:rsidP="002314A0">
      <w:pPr>
        <w:spacing w:after="0"/>
        <w:jc w:val="both"/>
        <w:rPr>
          <w:rFonts w:ascii="Arial" w:eastAsia="Times New Roman" w:hAnsi="Arial" w:cs="Arial"/>
          <w:color w:val="000000"/>
          <w:sz w:val="24"/>
          <w:szCs w:val="24"/>
          <w:lang w:val="es-ES" w:eastAsia="es-ES"/>
        </w:rPr>
      </w:pPr>
    </w:p>
    <w:p w:rsidR="002314A0" w:rsidRDefault="002314A0" w:rsidP="002314A0">
      <w:pPr>
        <w:spacing w:after="0"/>
        <w:jc w:val="both"/>
        <w:rPr>
          <w:rFonts w:ascii="Arial" w:eastAsia="Times New Roman" w:hAnsi="Arial" w:cs="Arial"/>
          <w:color w:val="000000"/>
          <w:sz w:val="24"/>
          <w:szCs w:val="24"/>
          <w:lang w:val="es-ES" w:eastAsia="es-ES"/>
        </w:rPr>
      </w:pPr>
      <w:r>
        <w:rPr>
          <w:noProof/>
          <w:lang w:val="es-ES" w:eastAsia="es-ES"/>
        </w:rPr>
        <w:drawing>
          <wp:anchor distT="0" distB="0" distL="114300" distR="114300" simplePos="0" relativeHeight="251742208" behindDoc="0" locked="0" layoutInCell="1" allowOverlap="1" wp14:anchorId="1942E322" wp14:editId="36103D82">
            <wp:simplePos x="0" y="0"/>
            <wp:positionH relativeFrom="column">
              <wp:posOffset>3453765</wp:posOffset>
            </wp:positionH>
            <wp:positionV relativeFrom="paragraph">
              <wp:posOffset>26670</wp:posOffset>
            </wp:positionV>
            <wp:extent cx="1497965" cy="3328670"/>
            <wp:effectExtent l="19050" t="19050" r="26035" b="2413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97965" cy="33286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739136" behindDoc="0" locked="0" layoutInCell="1" allowOverlap="1" wp14:anchorId="281479DF" wp14:editId="34942B17">
            <wp:simplePos x="0" y="0"/>
            <wp:positionH relativeFrom="column">
              <wp:posOffset>1205865</wp:posOffset>
            </wp:positionH>
            <wp:positionV relativeFrom="paragraph">
              <wp:posOffset>26670</wp:posOffset>
            </wp:positionV>
            <wp:extent cx="1494790" cy="3321685"/>
            <wp:effectExtent l="19050" t="19050" r="10160" b="1206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94790" cy="332168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2314A0" w:rsidRDefault="002314A0" w:rsidP="002314A0">
      <w:pPr>
        <w:spacing w:after="0"/>
        <w:jc w:val="both"/>
        <w:rPr>
          <w:rFonts w:ascii="Arial" w:eastAsia="Times New Roman" w:hAnsi="Arial" w:cs="Arial"/>
          <w:color w:val="000000"/>
          <w:sz w:val="24"/>
          <w:szCs w:val="24"/>
          <w:lang w:eastAsia="es-ES"/>
        </w:rPr>
      </w:pPr>
      <w:r>
        <w:rPr>
          <w:noProof/>
          <w:lang w:val="es-ES" w:eastAsia="es-ES"/>
        </w:rPr>
        <w:t xml:space="preserve"> </w:t>
      </w:r>
      <w:r>
        <w:rPr>
          <w:rFonts w:ascii="Arial" w:eastAsia="Times New Roman" w:hAnsi="Arial" w:cs="Arial"/>
          <w:color w:val="000000"/>
          <w:sz w:val="24"/>
          <w:szCs w:val="24"/>
          <w:lang w:eastAsia="es-ES"/>
        </w:rPr>
        <w:br w:type="textWrapping" w:clear="all"/>
      </w:r>
    </w:p>
    <w:p w:rsidR="002314A0" w:rsidRDefault="002314A0" w:rsidP="002314A0">
      <w:pPr>
        <w:spacing w:after="0"/>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w:t xml:space="preserve"> </w:t>
      </w: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2314A0" w:rsidRDefault="002314A0" w:rsidP="002314A0">
      <w:pPr>
        <w:spacing w:after="0"/>
        <w:jc w:val="both"/>
        <w:rPr>
          <w:rFonts w:ascii="Arial" w:eastAsia="Times New Roman" w:hAnsi="Arial" w:cs="Arial"/>
          <w:noProof/>
          <w:color w:val="000000"/>
          <w:sz w:val="24"/>
          <w:szCs w:val="24"/>
          <w:lang w:val="es-ES" w:eastAsia="es-ES"/>
        </w:rPr>
      </w:pPr>
    </w:p>
    <w:p w:rsidR="00454761" w:rsidRDefault="002314A0" w:rsidP="00454761">
      <w:pPr>
        <w:spacing w:after="0"/>
        <w:jc w:val="both"/>
        <w:rPr>
          <w:rFonts w:ascii="Arial" w:eastAsia="Times New Roman" w:hAnsi="Arial" w:cs="Arial"/>
          <w:noProof/>
          <w:color w:val="000000"/>
          <w:sz w:val="24"/>
          <w:szCs w:val="24"/>
          <w:lang w:val="es-ES" w:eastAsia="es-ES"/>
        </w:rPr>
      </w:pPr>
      <w:r>
        <w:rPr>
          <w:rFonts w:ascii="Arial" w:eastAsia="Times New Roman" w:hAnsi="Arial" w:cs="Arial"/>
          <w:noProof/>
          <w:color w:val="000000"/>
          <w:sz w:val="24"/>
          <w:szCs w:val="24"/>
          <w:lang w:val="es-ES" w:eastAsia="es-ES"/>
        </w:rPr>
        <mc:AlternateContent>
          <mc:Choice Requires="wps">
            <w:drawing>
              <wp:anchor distT="0" distB="0" distL="114300" distR="114300" simplePos="0" relativeHeight="251746304" behindDoc="0" locked="0" layoutInCell="1" allowOverlap="1" wp14:anchorId="1C626E94" wp14:editId="0738F4EB">
                <wp:simplePos x="0" y="0"/>
                <wp:positionH relativeFrom="column">
                  <wp:posOffset>2905125</wp:posOffset>
                </wp:positionH>
                <wp:positionV relativeFrom="paragraph">
                  <wp:posOffset>25400</wp:posOffset>
                </wp:positionV>
                <wp:extent cx="335280" cy="220980"/>
                <wp:effectExtent l="0" t="19050" r="45720" b="45720"/>
                <wp:wrapNone/>
                <wp:docPr id="58" name="Flecha derecha 58"/>
                <wp:cNvGraphicFramePr/>
                <a:graphic xmlns:a="http://schemas.openxmlformats.org/drawingml/2006/main">
                  <a:graphicData uri="http://schemas.microsoft.com/office/word/2010/wordprocessingShape">
                    <wps:wsp>
                      <wps:cNvSpPr/>
                      <wps:spPr>
                        <a:xfrm>
                          <a:off x="0" y="0"/>
                          <a:ext cx="335280" cy="22098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012BA" id="Flecha derecha 58" o:spid="_x0000_s1026" type="#_x0000_t13" style="position:absolute;margin-left:228.75pt;margin-top:2pt;width:26.4pt;height:17.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" adj="14482" fillcolor="#5aa2ae [3208]" strokecolor="#2b5158 [1608]" strokeweight="2pt"/>
            </w:pict>
          </mc:Fallback>
        </mc:AlternateContent>
      </w:r>
    </w:p>
    <w:p w:rsidR="00454761" w:rsidRDefault="00454761" w:rsidP="00454761">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F164AD">
      <w:pPr>
        <w:spacing w:after="0"/>
        <w:jc w:val="both"/>
        <w:rPr>
          <w:rFonts w:ascii="Arial" w:eastAsia="Times New Roman" w:hAnsi="Arial" w:cs="Arial"/>
          <w:noProof/>
          <w:color w:val="000000"/>
          <w:sz w:val="24"/>
          <w:szCs w:val="24"/>
          <w:lang w:val="es-ES" w:eastAsia="es-ES"/>
        </w:rPr>
      </w:pPr>
    </w:p>
    <w:p w:rsidR="00F164AD" w:rsidRDefault="00F164AD" w:rsidP="00CB75BB">
      <w:pPr>
        <w:spacing w:after="0"/>
        <w:jc w:val="both"/>
        <w:rPr>
          <w:rFonts w:ascii="Arial" w:eastAsia="Times New Roman" w:hAnsi="Arial" w:cs="Arial"/>
          <w:color w:val="000000"/>
          <w:sz w:val="24"/>
          <w:szCs w:val="24"/>
          <w:lang w:eastAsia="es-ES"/>
        </w:rPr>
      </w:pPr>
    </w:p>
    <w:p w:rsidR="002314A0" w:rsidRDefault="002314A0" w:rsidP="00CB75BB">
      <w:pPr>
        <w:spacing w:after="0"/>
        <w:jc w:val="both"/>
        <w:rPr>
          <w:rFonts w:ascii="Arial" w:eastAsia="Times New Roman" w:hAnsi="Arial" w:cs="Arial"/>
          <w:color w:val="000000"/>
          <w:sz w:val="24"/>
          <w:szCs w:val="24"/>
          <w:lang w:eastAsia="es-ES"/>
        </w:rPr>
      </w:pPr>
    </w:p>
    <w:p w:rsidR="002314A0" w:rsidRDefault="002314A0" w:rsidP="00CB75BB">
      <w:pPr>
        <w:spacing w:after="0"/>
        <w:jc w:val="both"/>
        <w:rPr>
          <w:rFonts w:ascii="Arial" w:eastAsia="Times New Roman" w:hAnsi="Arial" w:cs="Arial"/>
          <w:color w:val="000000"/>
          <w:sz w:val="24"/>
          <w:szCs w:val="24"/>
          <w:lang w:eastAsia="es-ES"/>
        </w:rPr>
      </w:pPr>
    </w:p>
    <w:p w:rsidR="002314A0" w:rsidRPr="00061160" w:rsidRDefault="002314A0" w:rsidP="00CB75BB">
      <w:pPr>
        <w:spacing w:after="0"/>
        <w:jc w:val="both"/>
        <w:rPr>
          <w:rFonts w:ascii="Arial" w:eastAsia="Times New Roman" w:hAnsi="Arial" w:cs="Arial"/>
          <w:color w:val="000000"/>
          <w:sz w:val="24"/>
          <w:szCs w:val="24"/>
          <w:lang w:eastAsia="es-ES"/>
        </w:rPr>
      </w:pPr>
    </w:p>
    <w:sectPr w:rsidR="002314A0" w:rsidRPr="00061160" w:rsidSect="000D05D2">
      <w:headerReference w:type="default" r:id="rId43"/>
      <w:footerReference w:type="default" r:id="rId44"/>
      <w:pgSz w:w="11907" w:h="16839" w:code="9"/>
      <w:pgMar w:top="1440" w:right="1077" w:bottom="1440" w:left="1077" w:header="709" w:footer="23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6191" w:rsidRDefault="002E6191" w:rsidP="00665A6E">
      <w:pPr>
        <w:spacing w:after="0" w:line="240" w:lineRule="auto"/>
      </w:pPr>
      <w:r>
        <w:separator/>
      </w:r>
    </w:p>
  </w:endnote>
  <w:endnote w:type="continuationSeparator" w:id="0">
    <w:p w:rsidR="002E6191" w:rsidRDefault="002E6191" w:rsidP="0066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egreya Sans SC Medium">
    <w:panose1 w:val="00000600000000000000"/>
    <w:charset w:val="00"/>
    <w:family w:val="auto"/>
    <w:pitch w:val="variable"/>
    <w:sig w:usb0="20000007" w:usb1="00000000" w:usb2="00000000" w:usb3="00000000" w:csb0="00000193" w:csb1="00000000"/>
  </w:font>
  <w:font w:name="Alegreya Sans SC ExtraBold">
    <w:panose1 w:val="00000900000000000000"/>
    <w:charset w:val="00"/>
    <w:family w:val="auto"/>
    <w:pitch w:val="variable"/>
    <w:sig w:usb0="20000007" w:usb1="00000000" w:usb2="00000000" w:usb3="00000000" w:csb0="00000193" w:csb1="00000000"/>
  </w:font>
  <w:font w:name="Lobster Two">
    <w:panose1 w:val="02000506000000020003"/>
    <w:charset w:val="00"/>
    <w:family w:val="modern"/>
    <w:notTrueType/>
    <w:pitch w:val="variable"/>
    <w:sig w:usb0="8000002F" w:usb1="4000004A"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658F" w:rsidRPr="001F5AC7" w:rsidRDefault="0045658F" w:rsidP="001F5AC7">
    <w:pPr>
      <w:pStyle w:val="Piedepgina"/>
    </w:pPr>
    <w:r>
      <w:rPr>
        <w:noProof/>
        <w:lang w:val="es-ES" w:eastAsia="es-ES"/>
      </w:rPr>
      <w:drawing>
        <wp:anchor distT="0" distB="0" distL="114300" distR="114300" simplePos="0" relativeHeight="251643903" behindDoc="0" locked="0" layoutInCell="1" allowOverlap="1">
          <wp:simplePos x="0" y="0"/>
          <wp:positionH relativeFrom="column">
            <wp:posOffset>5671185</wp:posOffset>
          </wp:positionH>
          <wp:positionV relativeFrom="paragraph">
            <wp:posOffset>-1069340</wp:posOffset>
          </wp:positionV>
          <wp:extent cx="1199515" cy="1369695"/>
          <wp:effectExtent l="0" t="0" r="635" b="1905"/>
          <wp:wrapThrough wrapText="bothSides">
            <wp:wrapPolygon edited="0">
              <wp:start x="8919" y="0"/>
              <wp:lineTo x="6175" y="5107"/>
              <wp:lineTo x="1372" y="6309"/>
              <wp:lineTo x="0" y="7210"/>
              <wp:lineTo x="0" y="9914"/>
              <wp:lineTo x="3773" y="14720"/>
              <wp:lineTo x="6861" y="19527"/>
              <wp:lineTo x="10291" y="21330"/>
              <wp:lineTo x="10634" y="21330"/>
              <wp:lineTo x="16809" y="21330"/>
              <wp:lineTo x="16466" y="19527"/>
              <wp:lineTo x="19210" y="14720"/>
              <wp:lineTo x="21268" y="10214"/>
              <wp:lineTo x="21268" y="9013"/>
              <wp:lineTo x="15437" y="0"/>
              <wp:lineTo x="8919" y="0"/>
            </wp:wrapPolygon>
          </wp:wrapThrough>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ajo.png"/>
                  <pic:cNvPicPr/>
                </pic:nvPicPr>
                <pic:blipFill rotWithShape="1">
                  <a:blip r:embed="rId1">
                    <a:duotone>
                      <a:prstClr val="black"/>
                      <a:schemeClr val="accent3">
                        <a:tint val="45000"/>
                        <a:satMod val="400000"/>
                      </a:schemeClr>
                    </a:duotone>
                    <a:extLst>
                      <a:ext uri="{BEBA8EAE-BF5A-486C-A8C5-ECC9F3942E4B}">
                        <a14:imgProps xmlns:a14="http://schemas.microsoft.com/office/drawing/2010/main">
                          <a14:imgLayer r:embed="rId2">
                            <a14:imgEffect>
                              <a14:backgroundRemoval t="4969" b="98758" l="2372" r="88933">
                                <a14:foregroundMark x1="49407" y1="43789" x2="49407" y2="43789"/>
                                <a14:foregroundMark x1="64032" y1="45963" x2="64032" y2="45963"/>
                                <a14:foregroundMark x1="71542" y1="59938" x2="71542" y2="59938"/>
                                <a14:foregroundMark x1="57312" y1="87267" x2="57312" y2="87267"/>
                                <a14:foregroundMark x1="15020" y1="37267" x2="15020" y2="37267"/>
                                <a14:foregroundMark x1="24111" y1="31677" x2="24111" y2="31677"/>
                                <a14:foregroundMark x1="9091" y1="31988" x2="9091" y2="31988"/>
                                <a14:foregroundMark x1="6324" y1="41304" x2="6324" y2="41304"/>
                                <a14:foregroundMark x1="16206" y1="48137" x2="16206" y2="48137"/>
                                <a14:foregroundMark x1="25692" y1="39752" x2="25692" y2="39752"/>
                                <a14:foregroundMark x1="20553" y1="34783" x2="20553" y2="34783"/>
                                <a14:foregroundMark x1="22530" y1="39752" x2="22530" y2="39752"/>
                                <a14:foregroundMark x1="75099" y1="33540" x2="75099" y2="33540"/>
                                <a14:foregroundMark x1="67589" y1="37578" x2="67589" y2="37578"/>
                                <a14:foregroundMark x1="9881" y1="40683" x2="9881" y2="40683"/>
                                <a14:foregroundMark x1="15810" y1="44099" x2="15810" y2="44099"/>
                                <a14:foregroundMark x1="12648" y1="34783" x2="12648" y2="34783"/>
                                <a14:foregroundMark x1="21739" y1="33540" x2="21739" y2="33540"/>
                              </a14:backgroundRemoval>
                            </a14:imgEffect>
                          </a14:imgLayer>
                        </a14:imgProps>
                      </a:ext>
                      <a:ext uri="{28A0092B-C50C-407E-A947-70E740481C1C}">
                        <a14:useLocalDpi xmlns:a14="http://schemas.microsoft.com/office/drawing/2010/main" val="0"/>
                      </a:ext>
                    </a:extLst>
                  </a:blip>
                  <a:srcRect l="-600" t="5664" r="11703" b="14568"/>
                  <a:stretch/>
                </pic:blipFill>
                <pic:spPr bwMode="auto">
                  <a:xfrm>
                    <a:off x="0" y="0"/>
                    <a:ext cx="1199515" cy="1369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6191" w:rsidRDefault="002E6191" w:rsidP="00665A6E">
      <w:pPr>
        <w:spacing w:after="0" w:line="240" w:lineRule="auto"/>
      </w:pPr>
      <w:r>
        <w:separator/>
      </w:r>
    </w:p>
  </w:footnote>
  <w:footnote w:type="continuationSeparator" w:id="0">
    <w:p w:rsidR="002E6191" w:rsidRDefault="002E6191" w:rsidP="00665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658F" w:rsidRPr="005A26BC" w:rsidRDefault="00921EA5" w:rsidP="00BB049E">
    <w:pPr>
      <w:pStyle w:val="Encabezado"/>
      <w:rPr>
        <w:i/>
        <w:sz w:val="14"/>
      </w:rPr>
    </w:pPr>
    <w:r>
      <w:rPr>
        <w:noProof/>
        <w:lang w:val="es-ES" w:eastAsia="es-ES"/>
      </w:rPr>
      <w:drawing>
        <wp:anchor distT="0" distB="0" distL="114300" distR="114300" simplePos="0" relativeHeight="251755520" behindDoc="0" locked="0" layoutInCell="1" allowOverlap="1">
          <wp:simplePos x="0" y="0"/>
          <wp:positionH relativeFrom="column">
            <wp:posOffset>-683895</wp:posOffset>
          </wp:positionH>
          <wp:positionV relativeFrom="paragraph">
            <wp:posOffset>-450215</wp:posOffset>
          </wp:positionV>
          <wp:extent cx="1520825" cy="1546860"/>
          <wp:effectExtent l="0" t="0" r="3175" b="0"/>
          <wp:wrapThrough wrapText="bothSides">
            <wp:wrapPolygon edited="0">
              <wp:start x="13528" y="0"/>
              <wp:lineTo x="2706" y="266"/>
              <wp:lineTo x="2165" y="3192"/>
              <wp:lineTo x="4870" y="4256"/>
              <wp:lineTo x="3247" y="7182"/>
              <wp:lineTo x="3517" y="8512"/>
              <wp:lineTo x="0" y="9576"/>
              <wp:lineTo x="0" y="11172"/>
              <wp:lineTo x="1082" y="12768"/>
              <wp:lineTo x="0" y="14897"/>
              <wp:lineTo x="0" y="16227"/>
              <wp:lineTo x="2706" y="17025"/>
              <wp:lineTo x="2435" y="18355"/>
              <wp:lineTo x="3517" y="20217"/>
              <wp:lineTo x="4870" y="20749"/>
              <wp:lineTo x="6764" y="20749"/>
              <wp:lineTo x="5411" y="17025"/>
              <wp:lineTo x="8117" y="17025"/>
              <wp:lineTo x="13258" y="14099"/>
              <wp:lineTo x="13258" y="12768"/>
              <wp:lineTo x="15963" y="8512"/>
              <wp:lineTo x="20563" y="4788"/>
              <wp:lineTo x="21375" y="1596"/>
              <wp:lineTo x="20563" y="0"/>
              <wp:lineTo x="13528" y="0"/>
            </wp:wrapPolygon>
          </wp:wrapThrough>
          <wp:docPr id="680" name="Imagen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 título.png"/>
                  <pic:cNvPicPr/>
                </pic:nvPicPr>
                <pic:blipFill>
                  <a:blip r:embed="rId1">
                    <a:duotone>
                      <a:prstClr val="black"/>
                      <a:schemeClr val="accent1">
                        <a:tint val="45000"/>
                        <a:satMod val="400000"/>
                      </a:schemeClr>
                    </a:duotone>
                    <a:extLst>
                      <a:ext uri="{BEBA8EAE-BF5A-486C-A8C5-ECC9F3942E4B}">
                        <a14:imgProps xmlns:a14="http://schemas.microsoft.com/office/drawing/2010/main">
                          <a14:imgLayer r:embed="rId2">
                            <a14:imgEffect>
                              <a14:backgroundRemoval t="0" b="96573" l="0" r="97885">
                                <a14:foregroundMark x1="23867" y1="10280" x2="23867" y2="10280"/>
                                <a14:foregroundMark x1="10876" y1="54517" x2="10876" y2="54517"/>
                                <a14:foregroundMark x1="92749" y1="17134" x2="92749" y2="17134"/>
                                <a14:foregroundMark x1="94864" y1="15576" x2="94864" y2="15576"/>
                                <a14:foregroundMark x1="77946" y1="23988" x2="77946" y2="23988"/>
                                <a14:foregroundMark x1="68580" y1="19626" x2="68580" y2="19626"/>
                                <a14:foregroundMark x1="63142" y1="7788" x2="63142" y2="7788"/>
                                <a14:foregroundMark x1="67069" y1="3115" x2="67069" y2="3115"/>
                                <a14:foregroundMark x1="94864" y1="5919" x2="94864" y2="5919"/>
                                <a14:foregroundMark x1="79154" y1="10903" x2="79154" y2="10903"/>
                                <a14:foregroundMark x1="79154" y1="10903" x2="79154" y2="10903"/>
                                <a14:foregroundMark x1="84894" y1="13396" x2="84894" y2="13396"/>
                                <a14:foregroundMark x1="36254" y1="69159" x2="36254" y2="69159"/>
                                <a14:foregroundMark x1="23867" y1="85047" x2="23867" y2="85047"/>
                                <a14:foregroundMark x1="22054" y1="80997" x2="22054" y2="80997"/>
                                <a14:foregroundMark x1="20242" y1="10280" x2="20242" y2="10280"/>
                                <a14:foregroundMark x1="15106" y1="85981" x2="15106" y2="85981"/>
                                <a14:foregroundMark x1="17221" y1="88474" x2="17221" y2="88474"/>
                                <a14:foregroundMark x1="22054" y1="88474" x2="22054" y2="88474"/>
                                <a14:foregroundMark x1="25076" y1="89408" x2="25076" y2="89408"/>
                                <a14:foregroundMark x1="26586" y1="93769" x2="26586" y2="93769"/>
                                <a14:foregroundMark x1="24471" y1="83489" x2="24471" y2="83489"/>
                                <a14:foregroundMark x1="23867" y1="80997" x2="23867" y2="80997"/>
                                <a14:foregroundMark x1="18731" y1="80062" x2="18731" y2="80062"/>
                                <a14:foregroundMark x1="18731" y1="81620" x2="18731" y2="81620"/>
                                <a14:foregroundMark x1="20242" y1="45483" x2="20242" y2="45483"/>
                                <a14:foregroundMark x1="29003" y1="60748" x2="29003" y2="60748"/>
                                <a14:foregroundMark x1="24471" y1="52025" x2="24471" y2="52025"/>
                                <a14:foregroundMark x1="25076" y1="67601" x2="25076" y2="67601"/>
                                <a14:foregroundMark x1="18429" y1="76324" x2="18429" y2="76324"/>
                                <a14:foregroundMark x1="15408" y1="76012" x2="15408" y2="76012"/>
                                <a14:foregroundMark x1="2115" y1="72897" x2="2115" y2="72897"/>
                                <a14:foregroundMark x1="906" y1="71963" x2="906" y2="71963"/>
                                <a14:foregroundMark x1="22659" y1="71340" x2="22659" y2="71340"/>
                                <a14:foregroundMark x1="95166" y1="12773" x2="95166" y2="12773"/>
                                <a14:foregroundMark x1="34139" y1="70717" x2="34139" y2="70717"/>
                                <a14:foregroundMark x1="20242" y1="14953" x2="20242" y2="14953"/>
                                <a14:foregroundMark x1="26888" y1="65109" x2="26888" y2="65109"/>
                                <a14:foregroundMark x1="26586" y1="55763" x2="26586" y2="55763"/>
                                <a14:foregroundMark x1="22961" y1="49221" x2="22961" y2="49221"/>
                                <a14:foregroundMark x1="2115" y1="47664" x2="2115" y2="47664"/>
                                <a14:foregroundMark x1="604" y1="50156" x2="604" y2="50156"/>
                                <a14:foregroundMark x1="82175" y1="12150" x2="82175" y2="12150"/>
                                <a14:foregroundMark x1="34441" y1="65109" x2="34441" y2="65109"/>
                                <a14:foregroundMark x1="73716" y1="12461" x2="73716" y2="12461"/>
                                <a14:backgroundMark x1="67976" y1="66978" x2="67976" y2="66978"/>
                              </a14:backgroundRemoval>
                            </a14:imgEffect>
                          </a14:imgLayer>
                        </a14:imgProps>
                      </a:ext>
                      <a:ext uri="{28A0092B-C50C-407E-A947-70E740481C1C}">
                        <a14:useLocalDpi xmlns:a14="http://schemas.microsoft.com/office/drawing/2010/main" val="0"/>
                      </a:ext>
                    </a:extLst>
                  </a:blip>
                  <a:stretch>
                    <a:fillRect/>
                  </a:stretch>
                </pic:blipFill>
                <pic:spPr>
                  <a:xfrm>
                    <a:off x="0" y="0"/>
                    <a:ext cx="1520825" cy="1546860"/>
                  </a:xfrm>
                  <a:prstGeom prst="rect">
                    <a:avLst/>
                  </a:prstGeom>
                </pic:spPr>
              </pic:pic>
            </a:graphicData>
          </a:graphic>
          <wp14:sizeRelH relativeFrom="margin">
            <wp14:pctWidth>0</wp14:pctWidth>
          </wp14:sizeRelH>
          <wp14:sizeRelV relativeFrom="margin">
            <wp14:pctHeight>0</wp14:pctHeight>
          </wp14:sizeRelV>
        </wp:anchor>
      </w:drawing>
    </w:r>
    <w:r w:rsidR="0045658F">
      <w:rPr>
        <w:noProof/>
        <w:lang w:val="es-ES" w:eastAsia="es-ES"/>
      </w:rPr>
      <mc:AlternateContent>
        <mc:Choice Requires="wps">
          <w:drawing>
            <wp:anchor distT="0" distB="0" distL="114300" distR="114300" simplePos="0" relativeHeight="251558912" behindDoc="0" locked="0" layoutInCell="1" allowOverlap="1" wp14:anchorId="3BE96662" wp14:editId="0409975F">
              <wp:simplePos x="0" y="0"/>
              <wp:positionH relativeFrom="column">
                <wp:posOffset>2189934</wp:posOffset>
              </wp:positionH>
              <wp:positionV relativeFrom="paragraph">
                <wp:posOffset>-330472</wp:posOffset>
              </wp:positionV>
              <wp:extent cx="4572635" cy="501015"/>
              <wp:effectExtent l="0" t="0" r="0"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635" cy="501015"/>
                      </a:xfrm>
                      <a:prstGeom prst="rect">
                        <a:avLst/>
                      </a:prstGeom>
                      <a:noFill/>
                      <a:ln w="6350">
                        <a:noFill/>
                      </a:ln>
                      <a:effectLst/>
                    </wps:spPr>
                    <wps:txbx>
                      <w:txbxContent>
                        <w:p w:rsidR="0045658F" w:rsidRPr="00FC6048" w:rsidRDefault="0045658F">
                          <w:pPr>
                            <w:rPr>
                              <w:rFonts w:ascii="Alegreya Sans SC Medium" w:hAnsi="Alegreya Sans SC Medium"/>
                              <w:i/>
                              <w:color w:val="143F6A" w:themeColor="accent3" w:themeShade="80"/>
                              <w:sz w:val="44"/>
                              <w:lang w:val="es-ES"/>
                              <w14:glow w14:rad="63500">
                                <w14:schemeClr w14:val="bg1">
                                  <w14:alpha w14:val="60000"/>
                                </w14:schemeClr>
                              </w14:glow>
                            </w:rPr>
                          </w:pPr>
                          <w:r w:rsidRPr="00FC6048">
                            <w:rPr>
                              <w:rFonts w:ascii="Alegreya Sans SC Medium" w:hAnsi="Alegreya Sans SC Medium"/>
                              <w:i/>
                              <w:color w:val="143F6A" w:themeColor="accent3" w:themeShade="80"/>
                              <w:sz w:val="44"/>
                              <w:lang w:val="es-ES"/>
                              <w14:glow w14:rad="63500">
                                <w14:schemeClr w14:val="bg1">
                                  <w14:alpha w14:val="60000"/>
                                </w14:schemeClr>
                              </w14:glow>
                            </w:rPr>
                            <w:t>·</w:t>
                          </w:r>
                          <w:r w:rsidR="00916796" w:rsidRPr="00916796">
                            <w:t xml:space="preserve"> </w:t>
                          </w:r>
                          <w:r w:rsidR="00916796" w:rsidRPr="00916796">
                            <w:rPr>
                              <w:rFonts w:ascii="Alegreya Sans SC Medium" w:hAnsi="Alegreya Sans SC Medium"/>
                              <w:i/>
                              <w:color w:val="143F6A" w:themeColor="accent3" w:themeShade="80"/>
                              <w:sz w:val="32"/>
                              <w:szCs w:val="32"/>
                              <w:lang w:val="es-ES"/>
                              <w14:glow w14:rad="63500">
                                <w14:schemeClr w14:val="bg1">
                                  <w14:alpha w14:val="60000"/>
                                </w14:schemeClr>
                              </w14:glow>
                            </w:rPr>
                            <w:t>Tecnologías y desarrollo en dispositivos móviles</w:t>
                          </w:r>
                          <w:r w:rsidR="00916796" w:rsidRPr="00916796">
                            <w:rPr>
                              <w:rFonts w:ascii="Alegreya Sans SC Medium" w:hAnsi="Alegreya Sans SC Medium"/>
                              <w:i/>
                              <w:color w:val="143F6A" w:themeColor="accent3" w:themeShade="80"/>
                              <w:sz w:val="44"/>
                              <w:lang w:val="es-ES"/>
                              <w14:glow w14:rad="63500">
                                <w14:schemeClr w14:val="bg1">
                                  <w14:alpha w14:val="60000"/>
                                </w14:schemeClr>
                              </w14:glow>
                            </w:rPr>
                            <w:t xml:space="preserve"> </w:t>
                          </w:r>
                          <w:r w:rsidRPr="00FC6048">
                            <w:rPr>
                              <w:rFonts w:ascii="Alegreya Sans SC Medium" w:hAnsi="Alegreya Sans SC Medium"/>
                              <w:i/>
                              <w:color w:val="143F6A" w:themeColor="accent3" w:themeShade="80"/>
                              <w:sz w:val="44"/>
                              <w:lang w:val="es-ES"/>
                              <w14:glow w14:rad="63500">
                                <w14:schemeClr w14:val="bg1">
                                  <w14:alpha w14:val="60000"/>
                                </w14:schemeClr>
                              </w14:gl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E96662" id="_x0000_t202" coordsize="21600,21600" o:spt="202" path="m,l,21600r21600,l21600,xe">
              <v:stroke joinstyle="miter"/>
              <v:path gradientshapeok="t" o:connecttype="rect"/>
            </v:shapetype>
            <v:shape id="Cuadro de texto 7" o:spid="_x0000_s1030" type="#_x0000_t202" style="position:absolute;margin-left:172.45pt;margin-top:-26pt;width:360.05pt;height:39.4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" filled="f" stroked="f" strokeweight=".5pt">
              <v:path arrowok="t"/>
              <v:textbox>
                <w:txbxContent>
                  <w:p w:rsidR="0045658F" w:rsidRPr="00FC6048" w:rsidRDefault="0045658F">
                    <w:pPr>
                      <w:rPr>
                        <w:rFonts w:ascii="Alegreya Sans SC Medium" w:hAnsi="Alegreya Sans SC Medium"/>
                        <w:i/>
                        <w:color w:val="143F6A" w:themeColor="accent3" w:themeShade="80"/>
                        <w:sz w:val="44"/>
                        <w:lang w:val="es-ES"/>
                        <w14:glow w14:rad="63500">
                          <w14:schemeClr w14:val="bg1">
                            <w14:alpha w14:val="60000"/>
                          </w14:schemeClr>
                        </w14:glow>
                      </w:rPr>
                    </w:pPr>
                    <w:r w:rsidRPr="00FC6048">
                      <w:rPr>
                        <w:rFonts w:ascii="Alegreya Sans SC Medium" w:hAnsi="Alegreya Sans SC Medium"/>
                        <w:i/>
                        <w:color w:val="143F6A" w:themeColor="accent3" w:themeShade="80"/>
                        <w:sz w:val="44"/>
                        <w:lang w:val="es-ES"/>
                        <w14:glow w14:rad="63500">
                          <w14:schemeClr w14:val="bg1">
                            <w14:alpha w14:val="60000"/>
                          </w14:schemeClr>
                        </w14:glow>
                      </w:rPr>
                      <w:t>·</w:t>
                    </w:r>
                    <w:r w:rsidR="00916796" w:rsidRPr="00916796">
                      <w:t xml:space="preserve"> </w:t>
                    </w:r>
                    <w:r w:rsidR="00916796" w:rsidRPr="00916796">
                      <w:rPr>
                        <w:rFonts w:ascii="Alegreya Sans SC Medium" w:hAnsi="Alegreya Sans SC Medium"/>
                        <w:i/>
                        <w:color w:val="143F6A" w:themeColor="accent3" w:themeShade="80"/>
                        <w:sz w:val="32"/>
                        <w:szCs w:val="32"/>
                        <w:lang w:val="es-ES"/>
                        <w14:glow w14:rad="63500">
                          <w14:schemeClr w14:val="bg1">
                            <w14:alpha w14:val="60000"/>
                          </w14:schemeClr>
                        </w14:glow>
                      </w:rPr>
                      <w:t>Tecnologías y desarrollo en dispositivos móviles</w:t>
                    </w:r>
                    <w:r w:rsidR="00916796" w:rsidRPr="00916796">
                      <w:rPr>
                        <w:rFonts w:ascii="Alegreya Sans SC Medium" w:hAnsi="Alegreya Sans SC Medium"/>
                        <w:i/>
                        <w:color w:val="143F6A" w:themeColor="accent3" w:themeShade="80"/>
                        <w:sz w:val="44"/>
                        <w:lang w:val="es-ES"/>
                        <w14:glow w14:rad="63500">
                          <w14:schemeClr w14:val="bg1">
                            <w14:alpha w14:val="60000"/>
                          </w14:schemeClr>
                        </w14:glow>
                      </w:rPr>
                      <w:t xml:space="preserve"> </w:t>
                    </w:r>
                    <w:r w:rsidRPr="00FC6048">
                      <w:rPr>
                        <w:rFonts w:ascii="Alegreya Sans SC Medium" w:hAnsi="Alegreya Sans SC Medium"/>
                        <w:i/>
                        <w:color w:val="143F6A" w:themeColor="accent3" w:themeShade="80"/>
                        <w:sz w:val="44"/>
                        <w:lang w:val="es-ES"/>
                        <w14:glow w14:rad="63500">
                          <w14:schemeClr w14:val="bg1">
                            <w14:alpha w14:val="60000"/>
                          </w14:schemeClr>
                        </w14:glow>
                      </w:rPr>
                      <w:t>·</w:t>
                    </w:r>
                  </w:p>
                </w:txbxContent>
              </v:textbox>
            </v:shape>
          </w:pict>
        </mc:Fallback>
      </mc:AlternateContent>
    </w:r>
    <w:r w:rsidR="0045658F">
      <w:rPr>
        <w:noProof/>
        <w:lang w:val="es-ES" w:eastAsia="es-ES"/>
      </w:rPr>
      <w:drawing>
        <wp:anchor distT="0" distB="0" distL="114300" distR="114300" simplePos="0" relativeHeight="251531776" behindDoc="0" locked="0" layoutInCell="1" allowOverlap="1" wp14:anchorId="7F00BBD9" wp14:editId="5A3377B4">
          <wp:simplePos x="0" y="0"/>
          <wp:positionH relativeFrom="column">
            <wp:posOffset>-683895</wp:posOffset>
          </wp:positionH>
          <wp:positionV relativeFrom="paragraph">
            <wp:posOffset>-450215</wp:posOffset>
          </wp:positionV>
          <wp:extent cx="7552055" cy="604520"/>
          <wp:effectExtent l="0" t="0" r="0" b="5080"/>
          <wp:wrapSquare wrapText="bothSides"/>
          <wp:docPr id="68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
                    <a:duotone>
                      <a:schemeClr val="accent3">
                        <a:shade val="45000"/>
                        <a:satMod val="135000"/>
                      </a:schemeClr>
                      <a:prstClr val="white"/>
                    </a:duotone>
                    <a:extLst>
                      <a:ext uri="{BEBA8EAE-BF5A-486C-A8C5-ECC9F3942E4B}">
                        <a14:imgProps xmlns:a14="http://schemas.microsoft.com/office/drawing/2010/main">
                          <a14:imgLayer r:embed="rId4">
                            <a14:imgEffect>
                              <a14:sharpenSoften amount="-25000"/>
                            </a14:imgEffect>
                            <a14:imgEffect>
                              <a14:colorTemperature colorTemp="115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552055" cy="604520"/>
                  </a:xfrm>
                  <a:prstGeom prst="rect">
                    <a:avLst/>
                  </a:prstGeom>
                  <a:gradFill>
                    <a:gsLst>
                      <a:gs pos="0">
                        <a:schemeClr val="accent1">
                          <a:lumMod val="5000"/>
                          <a:lumOff val="95000"/>
                        </a:schemeClr>
                      </a:gs>
                      <a:gs pos="74000">
                        <a:schemeClr val="accent1">
                          <a:lumMod val="50000"/>
                        </a:schemeClr>
                      </a:gs>
                      <a:gs pos="42000">
                        <a:schemeClr val="accent1">
                          <a:lumMod val="50000"/>
                        </a:schemeClr>
                      </a:gs>
                      <a:gs pos="3000">
                        <a:schemeClr val="accent1">
                          <a:lumMod val="45000"/>
                          <a:lumOff val="55000"/>
                        </a:schemeClr>
                      </a:gs>
                      <a:gs pos="100000">
                        <a:schemeClr val="accent1">
                          <a:lumMod val="50000"/>
                        </a:schemeClr>
                      </a:gs>
                    </a:gsLst>
                    <a:lin ang="5400000" scaled="1"/>
                  </a:grad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E13E5"/>
    <w:multiLevelType w:val="hybridMultilevel"/>
    <w:tmpl w:val="B7747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8A57F4E"/>
    <w:multiLevelType w:val="hybridMultilevel"/>
    <w:tmpl w:val="58CE2DE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F183D1A"/>
    <w:multiLevelType w:val="hybridMultilevel"/>
    <w:tmpl w:val="AA7CE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attachedTemplate r:id="rId1"/>
  <w:defaultTabStop w:val="720"/>
  <w:hyphenationZone w:val="425"/>
  <w:characterSpacingControl w:val="doNotCompress"/>
  <w:hdrShapeDefaults>
    <o:shapedefaults v:ext="edit" spidmax="2049">
      <o:colormru v:ext="edit" colors="#0e293c,#360c24,#22081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9B6"/>
    <w:rsid w:val="00001907"/>
    <w:rsid w:val="0001097A"/>
    <w:rsid w:val="00024600"/>
    <w:rsid w:val="00031FE0"/>
    <w:rsid w:val="000351A3"/>
    <w:rsid w:val="0004653B"/>
    <w:rsid w:val="000478ED"/>
    <w:rsid w:val="000526D3"/>
    <w:rsid w:val="00060BC6"/>
    <w:rsid w:val="00061160"/>
    <w:rsid w:val="00077855"/>
    <w:rsid w:val="000833C5"/>
    <w:rsid w:val="00094488"/>
    <w:rsid w:val="00095311"/>
    <w:rsid w:val="000A2A7A"/>
    <w:rsid w:val="000A79BA"/>
    <w:rsid w:val="000B4898"/>
    <w:rsid w:val="000B6CD7"/>
    <w:rsid w:val="000C057A"/>
    <w:rsid w:val="000C59FD"/>
    <w:rsid w:val="000C6C30"/>
    <w:rsid w:val="000D05D2"/>
    <w:rsid w:val="000D46C6"/>
    <w:rsid w:val="000E7369"/>
    <w:rsid w:val="00101407"/>
    <w:rsid w:val="00111677"/>
    <w:rsid w:val="00120420"/>
    <w:rsid w:val="001208BB"/>
    <w:rsid w:val="00125E1F"/>
    <w:rsid w:val="00142E8A"/>
    <w:rsid w:val="00145F83"/>
    <w:rsid w:val="00152DF4"/>
    <w:rsid w:val="00157FDF"/>
    <w:rsid w:val="001726B0"/>
    <w:rsid w:val="00186186"/>
    <w:rsid w:val="00191074"/>
    <w:rsid w:val="00197B57"/>
    <w:rsid w:val="001C32AB"/>
    <w:rsid w:val="001C5E8E"/>
    <w:rsid w:val="001C70A7"/>
    <w:rsid w:val="001D05A4"/>
    <w:rsid w:val="001D1B5A"/>
    <w:rsid w:val="001D3CCC"/>
    <w:rsid w:val="001D74B1"/>
    <w:rsid w:val="001E2FB2"/>
    <w:rsid w:val="001F5AC7"/>
    <w:rsid w:val="001F77EB"/>
    <w:rsid w:val="0020410A"/>
    <w:rsid w:val="00214417"/>
    <w:rsid w:val="00220E6C"/>
    <w:rsid w:val="00222461"/>
    <w:rsid w:val="00225A56"/>
    <w:rsid w:val="00226637"/>
    <w:rsid w:val="002314A0"/>
    <w:rsid w:val="00241513"/>
    <w:rsid w:val="00241A4E"/>
    <w:rsid w:val="00243DE7"/>
    <w:rsid w:val="0024404B"/>
    <w:rsid w:val="002455F6"/>
    <w:rsid w:val="00245CC7"/>
    <w:rsid w:val="00256DAD"/>
    <w:rsid w:val="002612A2"/>
    <w:rsid w:val="0026134B"/>
    <w:rsid w:val="00265E04"/>
    <w:rsid w:val="002662EC"/>
    <w:rsid w:val="0026796C"/>
    <w:rsid w:val="002723C1"/>
    <w:rsid w:val="00273E35"/>
    <w:rsid w:val="002771FD"/>
    <w:rsid w:val="00282CAD"/>
    <w:rsid w:val="00283119"/>
    <w:rsid w:val="00283209"/>
    <w:rsid w:val="0028331D"/>
    <w:rsid w:val="002845E1"/>
    <w:rsid w:val="00295CA0"/>
    <w:rsid w:val="002B221B"/>
    <w:rsid w:val="002B2C58"/>
    <w:rsid w:val="002B7D3F"/>
    <w:rsid w:val="002B7FA7"/>
    <w:rsid w:val="002C2651"/>
    <w:rsid w:val="002C5910"/>
    <w:rsid w:val="002C5E55"/>
    <w:rsid w:val="002C6C82"/>
    <w:rsid w:val="002C6FEC"/>
    <w:rsid w:val="002E1EF0"/>
    <w:rsid w:val="002E6191"/>
    <w:rsid w:val="002E7812"/>
    <w:rsid w:val="002F1483"/>
    <w:rsid w:val="002F70B8"/>
    <w:rsid w:val="00300963"/>
    <w:rsid w:val="00312AC2"/>
    <w:rsid w:val="00313AD8"/>
    <w:rsid w:val="003240C9"/>
    <w:rsid w:val="00334631"/>
    <w:rsid w:val="003424F3"/>
    <w:rsid w:val="00353336"/>
    <w:rsid w:val="003617D6"/>
    <w:rsid w:val="00364E53"/>
    <w:rsid w:val="00370C32"/>
    <w:rsid w:val="00377823"/>
    <w:rsid w:val="00383C7C"/>
    <w:rsid w:val="00396F06"/>
    <w:rsid w:val="003A77CE"/>
    <w:rsid w:val="003B0FE3"/>
    <w:rsid w:val="003B1189"/>
    <w:rsid w:val="003C65A9"/>
    <w:rsid w:val="003D45D9"/>
    <w:rsid w:val="003D5432"/>
    <w:rsid w:val="003D64E5"/>
    <w:rsid w:val="003E6BC0"/>
    <w:rsid w:val="003F14BA"/>
    <w:rsid w:val="003F4787"/>
    <w:rsid w:val="003F6B54"/>
    <w:rsid w:val="003F75DB"/>
    <w:rsid w:val="00402832"/>
    <w:rsid w:val="00406244"/>
    <w:rsid w:val="0040660E"/>
    <w:rsid w:val="00407E05"/>
    <w:rsid w:val="00412C87"/>
    <w:rsid w:val="00415FD7"/>
    <w:rsid w:val="004204B7"/>
    <w:rsid w:val="004233FF"/>
    <w:rsid w:val="00426616"/>
    <w:rsid w:val="00427CF8"/>
    <w:rsid w:val="0043141E"/>
    <w:rsid w:val="0044722C"/>
    <w:rsid w:val="00447286"/>
    <w:rsid w:val="004522C8"/>
    <w:rsid w:val="00454761"/>
    <w:rsid w:val="0045658F"/>
    <w:rsid w:val="004658F5"/>
    <w:rsid w:val="004661B7"/>
    <w:rsid w:val="00466673"/>
    <w:rsid w:val="004736B5"/>
    <w:rsid w:val="0047531C"/>
    <w:rsid w:val="00485AEF"/>
    <w:rsid w:val="00491B76"/>
    <w:rsid w:val="004A12B4"/>
    <w:rsid w:val="004A1E38"/>
    <w:rsid w:val="004A2990"/>
    <w:rsid w:val="004A413F"/>
    <w:rsid w:val="004A6A56"/>
    <w:rsid w:val="004B2F04"/>
    <w:rsid w:val="004C1E11"/>
    <w:rsid w:val="004C612E"/>
    <w:rsid w:val="004D2BB8"/>
    <w:rsid w:val="004D64A4"/>
    <w:rsid w:val="004D6B46"/>
    <w:rsid w:val="004E4976"/>
    <w:rsid w:val="004F4FF4"/>
    <w:rsid w:val="005021D2"/>
    <w:rsid w:val="005068DA"/>
    <w:rsid w:val="0051378E"/>
    <w:rsid w:val="00515C91"/>
    <w:rsid w:val="00523949"/>
    <w:rsid w:val="00525795"/>
    <w:rsid w:val="00535511"/>
    <w:rsid w:val="0054260A"/>
    <w:rsid w:val="005452AF"/>
    <w:rsid w:val="00545A96"/>
    <w:rsid w:val="005539A2"/>
    <w:rsid w:val="005544A2"/>
    <w:rsid w:val="00554F5D"/>
    <w:rsid w:val="0055517A"/>
    <w:rsid w:val="00555518"/>
    <w:rsid w:val="005561A3"/>
    <w:rsid w:val="0057021B"/>
    <w:rsid w:val="00576A48"/>
    <w:rsid w:val="00591535"/>
    <w:rsid w:val="005A26BC"/>
    <w:rsid w:val="005A4699"/>
    <w:rsid w:val="005B3634"/>
    <w:rsid w:val="005B3F7E"/>
    <w:rsid w:val="005B4E36"/>
    <w:rsid w:val="005D13E4"/>
    <w:rsid w:val="005D2F3B"/>
    <w:rsid w:val="005E04ED"/>
    <w:rsid w:val="005E2B1B"/>
    <w:rsid w:val="005E2E24"/>
    <w:rsid w:val="005F1623"/>
    <w:rsid w:val="005F35D6"/>
    <w:rsid w:val="00601296"/>
    <w:rsid w:val="00603083"/>
    <w:rsid w:val="00604F29"/>
    <w:rsid w:val="00610878"/>
    <w:rsid w:val="006116E0"/>
    <w:rsid w:val="0061600D"/>
    <w:rsid w:val="006278F5"/>
    <w:rsid w:val="00652372"/>
    <w:rsid w:val="00660AD5"/>
    <w:rsid w:val="00665A6E"/>
    <w:rsid w:val="00673D12"/>
    <w:rsid w:val="00674D64"/>
    <w:rsid w:val="00680952"/>
    <w:rsid w:val="00681644"/>
    <w:rsid w:val="006863D0"/>
    <w:rsid w:val="00686DAF"/>
    <w:rsid w:val="0069115B"/>
    <w:rsid w:val="00694F7C"/>
    <w:rsid w:val="006A283A"/>
    <w:rsid w:val="006A495E"/>
    <w:rsid w:val="006B1F6B"/>
    <w:rsid w:val="006B51C2"/>
    <w:rsid w:val="006B7178"/>
    <w:rsid w:val="006C584E"/>
    <w:rsid w:val="006D012A"/>
    <w:rsid w:val="006D3775"/>
    <w:rsid w:val="006D4415"/>
    <w:rsid w:val="006F5BF3"/>
    <w:rsid w:val="006F6680"/>
    <w:rsid w:val="00700069"/>
    <w:rsid w:val="00712B00"/>
    <w:rsid w:val="007159B6"/>
    <w:rsid w:val="00716897"/>
    <w:rsid w:val="00723AB9"/>
    <w:rsid w:val="0072504E"/>
    <w:rsid w:val="00730846"/>
    <w:rsid w:val="00737624"/>
    <w:rsid w:val="007414AB"/>
    <w:rsid w:val="00744879"/>
    <w:rsid w:val="007527DE"/>
    <w:rsid w:val="00757C23"/>
    <w:rsid w:val="00760FBF"/>
    <w:rsid w:val="00775C59"/>
    <w:rsid w:val="00780187"/>
    <w:rsid w:val="00782041"/>
    <w:rsid w:val="00782685"/>
    <w:rsid w:val="00783FFF"/>
    <w:rsid w:val="007851DB"/>
    <w:rsid w:val="007B698C"/>
    <w:rsid w:val="007C0FA8"/>
    <w:rsid w:val="007C7301"/>
    <w:rsid w:val="007C7A1C"/>
    <w:rsid w:val="007D194B"/>
    <w:rsid w:val="007E3069"/>
    <w:rsid w:val="007E380B"/>
    <w:rsid w:val="007E386F"/>
    <w:rsid w:val="007E62BD"/>
    <w:rsid w:val="007E6404"/>
    <w:rsid w:val="007F10BD"/>
    <w:rsid w:val="007F3743"/>
    <w:rsid w:val="007F3921"/>
    <w:rsid w:val="007F4273"/>
    <w:rsid w:val="007F52E9"/>
    <w:rsid w:val="00806745"/>
    <w:rsid w:val="00807C28"/>
    <w:rsid w:val="008111EF"/>
    <w:rsid w:val="00814176"/>
    <w:rsid w:val="008226EF"/>
    <w:rsid w:val="00832199"/>
    <w:rsid w:val="00833EEE"/>
    <w:rsid w:val="00840390"/>
    <w:rsid w:val="00841FF8"/>
    <w:rsid w:val="00846808"/>
    <w:rsid w:val="00856895"/>
    <w:rsid w:val="00862421"/>
    <w:rsid w:val="0086782D"/>
    <w:rsid w:val="00874C8F"/>
    <w:rsid w:val="00876CD7"/>
    <w:rsid w:val="00877D07"/>
    <w:rsid w:val="00884C39"/>
    <w:rsid w:val="00886B85"/>
    <w:rsid w:val="00891F5D"/>
    <w:rsid w:val="00894BBE"/>
    <w:rsid w:val="00894C8B"/>
    <w:rsid w:val="008A0C44"/>
    <w:rsid w:val="008A286A"/>
    <w:rsid w:val="008D26C4"/>
    <w:rsid w:val="008D674F"/>
    <w:rsid w:val="008F3CA3"/>
    <w:rsid w:val="00904F65"/>
    <w:rsid w:val="00905C9F"/>
    <w:rsid w:val="00906630"/>
    <w:rsid w:val="00907989"/>
    <w:rsid w:val="0091176E"/>
    <w:rsid w:val="009121B9"/>
    <w:rsid w:val="0091293D"/>
    <w:rsid w:val="00916796"/>
    <w:rsid w:val="00921EA5"/>
    <w:rsid w:val="009222E0"/>
    <w:rsid w:val="009224F4"/>
    <w:rsid w:val="00926F53"/>
    <w:rsid w:val="00935ACC"/>
    <w:rsid w:val="009420FF"/>
    <w:rsid w:val="00961034"/>
    <w:rsid w:val="00963066"/>
    <w:rsid w:val="00964DCD"/>
    <w:rsid w:val="009654D1"/>
    <w:rsid w:val="00966298"/>
    <w:rsid w:val="00966665"/>
    <w:rsid w:val="00970198"/>
    <w:rsid w:val="009924D9"/>
    <w:rsid w:val="00993AF7"/>
    <w:rsid w:val="00994EB2"/>
    <w:rsid w:val="00995370"/>
    <w:rsid w:val="009A54DA"/>
    <w:rsid w:val="009B2123"/>
    <w:rsid w:val="009B2539"/>
    <w:rsid w:val="009B5151"/>
    <w:rsid w:val="009B63A6"/>
    <w:rsid w:val="009B6A95"/>
    <w:rsid w:val="009C1570"/>
    <w:rsid w:val="009C4591"/>
    <w:rsid w:val="009D3539"/>
    <w:rsid w:val="009D6448"/>
    <w:rsid w:val="009D7A20"/>
    <w:rsid w:val="009E0740"/>
    <w:rsid w:val="009E0DAA"/>
    <w:rsid w:val="009E21C2"/>
    <w:rsid w:val="009E72B7"/>
    <w:rsid w:val="009F4BEC"/>
    <w:rsid w:val="00A00844"/>
    <w:rsid w:val="00A023C1"/>
    <w:rsid w:val="00A06278"/>
    <w:rsid w:val="00A071AE"/>
    <w:rsid w:val="00A124CE"/>
    <w:rsid w:val="00A23590"/>
    <w:rsid w:val="00A25E1D"/>
    <w:rsid w:val="00A35820"/>
    <w:rsid w:val="00A37667"/>
    <w:rsid w:val="00A42A6E"/>
    <w:rsid w:val="00A47B30"/>
    <w:rsid w:val="00A51198"/>
    <w:rsid w:val="00A52AFE"/>
    <w:rsid w:val="00A77A64"/>
    <w:rsid w:val="00A8557C"/>
    <w:rsid w:val="00A93386"/>
    <w:rsid w:val="00A94B81"/>
    <w:rsid w:val="00A95DC9"/>
    <w:rsid w:val="00A96754"/>
    <w:rsid w:val="00AA2BDD"/>
    <w:rsid w:val="00AA7CB7"/>
    <w:rsid w:val="00AB2F78"/>
    <w:rsid w:val="00AC0E71"/>
    <w:rsid w:val="00AC62FD"/>
    <w:rsid w:val="00AD04A6"/>
    <w:rsid w:val="00AD30DF"/>
    <w:rsid w:val="00AE45F7"/>
    <w:rsid w:val="00B03815"/>
    <w:rsid w:val="00B05610"/>
    <w:rsid w:val="00B26AE4"/>
    <w:rsid w:val="00B32DD8"/>
    <w:rsid w:val="00B3501D"/>
    <w:rsid w:val="00B374EB"/>
    <w:rsid w:val="00B40B40"/>
    <w:rsid w:val="00B45A0E"/>
    <w:rsid w:val="00B62B72"/>
    <w:rsid w:val="00B662D6"/>
    <w:rsid w:val="00B72222"/>
    <w:rsid w:val="00B834F2"/>
    <w:rsid w:val="00B87728"/>
    <w:rsid w:val="00B959BE"/>
    <w:rsid w:val="00B97119"/>
    <w:rsid w:val="00BA1697"/>
    <w:rsid w:val="00BA7004"/>
    <w:rsid w:val="00BB049E"/>
    <w:rsid w:val="00BB6384"/>
    <w:rsid w:val="00BB6AA4"/>
    <w:rsid w:val="00BC6AEE"/>
    <w:rsid w:val="00BD0D20"/>
    <w:rsid w:val="00BD5FFA"/>
    <w:rsid w:val="00BF3E93"/>
    <w:rsid w:val="00BF7C71"/>
    <w:rsid w:val="00C069EB"/>
    <w:rsid w:val="00C2679E"/>
    <w:rsid w:val="00C2714C"/>
    <w:rsid w:val="00C32080"/>
    <w:rsid w:val="00C32623"/>
    <w:rsid w:val="00C45AB3"/>
    <w:rsid w:val="00C4600E"/>
    <w:rsid w:val="00C4612D"/>
    <w:rsid w:val="00C474AC"/>
    <w:rsid w:val="00C502F7"/>
    <w:rsid w:val="00C50D14"/>
    <w:rsid w:val="00C530B6"/>
    <w:rsid w:val="00C531CC"/>
    <w:rsid w:val="00C72610"/>
    <w:rsid w:val="00C749D8"/>
    <w:rsid w:val="00C832BB"/>
    <w:rsid w:val="00C92323"/>
    <w:rsid w:val="00C969FB"/>
    <w:rsid w:val="00C96F19"/>
    <w:rsid w:val="00CA4809"/>
    <w:rsid w:val="00CB270E"/>
    <w:rsid w:val="00CB49F1"/>
    <w:rsid w:val="00CB49F7"/>
    <w:rsid w:val="00CB568F"/>
    <w:rsid w:val="00CB75BB"/>
    <w:rsid w:val="00CB7723"/>
    <w:rsid w:val="00CC547D"/>
    <w:rsid w:val="00CC5E38"/>
    <w:rsid w:val="00CC68DC"/>
    <w:rsid w:val="00CC6E1C"/>
    <w:rsid w:val="00CD09C3"/>
    <w:rsid w:val="00CE1968"/>
    <w:rsid w:val="00D1159B"/>
    <w:rsid w:val="00D12648"/>
    <w:rsid w:val="00D33827"/>
    <w:rsid w:val="00D34D6B"/>
    <w:rsid w:val="00D36D28"/>
    <w:rsid w:val="00D36EDE"/>
    <w:rsid w:val="00D4007D"/>
    <w:rsid w:val="00D60E92"/>
    <w:rsid w:val="00D62201"/>
    <w:rsid w:val="00D62B98"/>
    <w:rsid w:val="00D67A89"/>
    <w:rsid w:val="00D82C27"/>
    <w:rsid w:val="00D82FFF"/>
    <w:rsid w:val="00D830E0"/>
    <w:rsid w:val="00DA049C"/>
    <w:rsid w:val="00DA4625"/>
    <w:rsid w:val="00DB1318"/>
    <w:rsid w:val="00DB7284"/>
    <w:rsid w:val="00DC4188"/>
    <w:rsid w:val="00DD31D9"/>
    <w:rsid w:val="00DD5EC6"/>
    <w:rsid w:val="00DE2656"/>
    <w:rsid w:val="00DE665B"/>
    <w:rsid w:val="00DF5920"/>
    <w:rsid w:val="00E031D2"/>
    <w:rsid w:val="00E127F7"/>
    <w:rsid w:val="00E162D5"/>
    <w:rsid w:val="00E20C25"/>
    <w:rsid w:val="00E360D9"/>
    <w:rsid w:val="00E46E94"/>
    <w:rsid w:val="00E60910"/>
    <w:rsid w:val="00E66747"/>
    <w:rsid w:val="00E706E2"/>
    <w:rsid w:val="00E729C5"/>
    <w:rsid w:val="00E73C1E"/>
    <w:rsid w:val="00E76A6C"/>
    <w:rsid w:val="00EA5DA5"/>
    <w:rsid w:val="00EB0ACE"/>
    <w:rsid w:val="00EB2171"/>
    <w:rsid w:val="00EB2C5A"/>
    <w:rsid w:val="00EC3D65"/>
    <w:rsid w:val="00ED1735"/>
    <w:rsid w:val="00ED23CD"/>
    <w:rsid w:val="00ED5C64"/>
    <w:rsid w:val="00EE3E28"/>
    <w:rsid w:val="00EF22CE"/>
    <w:rsid w:val="00EF6321"/>
    <w:rsid w:val="00EF7A9F"/>
    <w:rsid w:val="00F03F6A"/>
    <w:rsid w:val="00F04BF1"/>
    <w:rsid w:val="00F07461"/>
    <w:rsid w:val="00F164AD"/>
    <w:rsid w:val="00F20264"/>
    <w:rsid w:val="00F21E02"/>
    <w:rsid w:val="00F251B3"/>
    <w:rsid w:val="00F275D6"/>
    <w:rsid w:val="00F35D88"/>
    <w:rsid w:val="00F37D9B"/>
    <w:rsid w:val="00F474E6"/>
    <w:rsid w:val="00F547B2"/>
    <w:rsid w:val="00F57799"/>
    <w:rsid w:val="00F616C3"/>
    <w:rsid w:val="00F647D1"/>
    <w:rsid w:val="00F77CAB"/>
    <w:rsid w:val="00F826B2"/>
    <w:rsid w:val="00F90006"/>
    <w:rsid w:val="00F94528"/>
    <w:rsid w:val="00FA6F8A"/>
    <w:rsid w:val="00FB0272"/>
    <w:rsid w:val="00FB1200"/>
    <w:rsid w:val="00FC0425"/>
    <w:rsid w:val="00FC6048"/>
    <w:rsid w:val="00FD08BB"/>
    <w:rsid w:val="00FD44DC"/>
    <w:rsid w:val="00FD6941"/>
    <w:rsid w:val="00FE7599"/>
    <w:rsid w:val="00FF12AF"/>
    <w:rsid w:val="00FF283E"/>
    <w:rsid w:val="00FF44E8"/>
    <w:rsid w:val="00FF5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e293c,#360c24,#220817"/>
    </o:shapedefaults>
    <o:shapelayout v:ext="edit">
      <o:idmap v:ext="edit" data="1"/>
    </o:shapelayout>
  </w:shapeDefaults>
  <w:decimalSymbol w:val=","/>
  <w:listSeparator w:val=";"/>
  <w14:docId w14:val="481E0776"/>
  <w15:docId w15:val="{B2800DA2-DE05-48CA-B6E8-D6E210B0D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A89"/>
    <w:pPr>
      <w:spacing w:after="200" w:line="276" w:lineRule="auto"/>
    </w:pPr>
    <w:rPr>
      <w:sz w:val="22"/>
      <w:szCs w:val="22"/>
    </w:rPr>
  </w:style>
  <w:style w:type="paragraph" w:styleId="Ttulo1">
    <w:name w:val="heading 1"/>
    <w:basedOn w:val="Normal"/>
    <w:next w:val="Normal"/>
    <w:link w:val="Ttulo1Car"/>
    <w:uiPriority w:val="9"/>
    <w:qFormat/>
    <w:rsid w:val="000D05D2"/>
    <w:pPr>
      <w:keepNext/>
      <w:keepLines/>
      <w:spacing w:before="480" w:after="0"/>
      <w:outlineLvl w:val="0"/>
    </w:pPr>
    <w:rPr>
      <w:rFonts w:eastAsia="Times New Roman"/>
      <w:b/>
      <w:bCs/>
      <w:color w:val="629DD1"/>
      <w:sz w:val="36"/>
      <w:szCs w:val="28"/>
    </w:rPr>
  </w:style>
  <w:style w:type="paragraph" w:styleId="Ttulo2">
    <w:name w:val="heading 2"/>
    <w:basedOn w:val="Normal"/>
    <w:next w:val="Normal"/>
    <w:link w:val="Ttulo2Car"/>
    <w:uiPriority w:val="9"/>
    <w:unhideWhenUsed/>
    <w:qFormat/>
    <w:rsid w:val="000D05D2"/>
    <w:pPr>
      <w:keepNext/>
      <w:keepLines/>
      <w:spacing w:before="200" w:after="0"/>
      <w:outlineLvl w:val="1"/>
    </w:pPr>
    <w:rPr>
      <w:rFonts w:eastAsia="Times New Roman"/>
      <w:b/>
      <w:bCs/>
      <w:color w:val="3476B1"/>
      <w:sz w:val="32"/>
      <w:szCs w:val="26"/>
    </w:rPr>
  </w:style>
  <w:style w:type="paragraph" w:styleId="Ttulo3">
    <w:name w:val="heading 3"/>
    <w:basedOn w:val="Normal"/>
    <w:next w:val="Normal"/>
    <w:link w:val="Ttulo3Car"/>
    <w:uiPriority w:val="9"/>
    <w:unhideWhenUsed/>
    <w:qFormat/>
    <w:rsid w:val="000D05D2"/>
    <w:pPr>
      <w:keepNext/>
      <w:keepLines/>
      <w:spacing w:before="200" w:after="0"/>
      <w:outlineLvl w:val="2"/>
    </w:pPr>
    <w:rPr>
      <w:rFonts w:eastAsia="Times New Roman"/>
      <w:b/>
      <w:bCs/>
      <w:color w:val="93A299"/>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689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56895"/>
    <w:rPr>
      <w:rFonts w:ascii="Tahoma" w:hAnsi="Tahoma" w:cs="Tahoma"/>
      <w:sz w:val="16"/>
      <w:szCs w:val="16"/>
    </w:rPr>
  </w:style>
  <w:style w:type="character" w:styleId="Textodelmarcadordeposicin">
    <w:name w:val="Placeholder Text"/>
    <w:uiPriority w:val="99"/>
    <w:semiHidden/>
    <w:rsid w:val="004D64A4"/>
    <w:rPr>
      <w:color w:val="808080"/>
    </w:rPr>
  </w:style>
  <w:style w:type="paragraph" w:styleId="Encabezado">
    <w:name w:val="header"/>
    <w:basedOn w:val="Normal"/>
    <w:link w:val="EncabezadoCar"/>
    <w:uiPriority w:val="99"/>
    <w:unhideWhenUsed/>
    <w:rsid w:val="00665A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A6E"/>
  </w:style>
  <w:style w:type="paragraph" w:styleId="Piedepgina">
    <w:name w:val="footer"/>
    <w:basedOn w:val="Normal"/>
    <w:link w:val="PiedepginaCar"/>
    <w:uiPriority w:val="99"/>
    <w:unhideWhenUsed/>
    <w:rsid w:val="00665A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A6E"/>
  </w:style>
  <w:style w:type="paragraph" w:styleId="Ttulo">
    <w:name w:val="Title"/>
    <w:basedOn w:val="Normal"/>
    <w:next w:val="Normal"/>
    <w:link w:val="TtuloCar"/>
    <w:uiPriority w:val="10"/>
    <w:qFormat/>
    <w:rsid w:val="00B26AE4"/>
    <w:pPr>
      <w:spacing w:after="300" w:line="240" w:lineRule="auto"/>
      <w:contextualSpacing/>
    </w:pPr>
    <w:rPr>
      <w:rFonts w:eastAsia="Times New Roman"/>
      <w:color w:val="848058"/>
      <w:spacing w:val="5"/>
      <w:kern w:val="28"/>
      <w:sz w:val="72"/>
      <w:szCs w:val="52"/>
    </w:rPr>
  </w:style>
  <w:style w:type="character" w:customStyle="1" w:styleId="TtuloCar">
    <w:name w:val="Título Car"/>
    <w:link w:val="Ttulo"/>
    <w:uiPriority w:val="10"/>
    <w:rsid w:val="00B26AE4"/>
    <w:rPr>
      <w:rFonts w:ascii="Calibri" w:eastAsia="Times New Roman" w:hAnsi="Calibri" w:cs="Times New Roman"/>
      <w:color w:val="848058"/>
      <w:spacing w:val="5"/>
      <w:kern w:val="28"/>
      <w:sz w:val="72"/>
      <w:szCs w:val="52"/>
    </w:rPr>
  </w:style>
  <w:style w:type="character" w:customStyle="1" w:styleId="Ttulo1Car">
    <w:name w:val="Título 1 Car"/>
    <w:link w:val="Ttulo1"/>
    <w:uiPriority w:val="9"/>
    <w:rsid w:val="000D05D2"/>
    <w:rPr>
      <w:rFonts w:eastAsia="Times New Roman"/>
      <w:b/>
      <w:bCs/>
      <w:color w:val="629DD1"/>
      <w:sz w:val="36"/>
      <w:szCs w:val="28"/>
    </w:rPr>
  </w:style>
  <w:style w:type="character" w:customStyle="1" w:styleId="Ttulo2Car">
    <w:name w:val="Título 2 Car"/>
    <w:link w:val="Ttulo2"/>
    <w:uiPriority w:val="9"/>
    <w:rsid w:val="000D05D2"/>
    <w:rPr>
      <w:rFonts w:eastAsia="Times New Roman"/>
      <w:b/>
      <w:bCs/>
      <w:color w:val="3476B1"/>
      <w:sz w:val="32"/>
      <w:szCs w:val="26"/>
    </w:rPr>
  </w:style>
  <w:style w:type="character" w:customStyle="1" w:styleId="Ttulo3Car">
    <w:name w:val="Título 3 Car"/>
    <w:link w:val="Ttulo3"/>
    <w:uiPriority w:val="9"/>
    <w:rsid w:val="000D05D2"/>
    <w:rPr>
      <w:rFonts w:eastAsia="Times New Roman"/>
      <w:b/>
      <w:bCs/>
      <w:color w:val="93A299"/>
      <w:sz w:val="28"/>
      <w:szCs w:val="22"/>
    </w:rPr>
  </w:style>
  <w:style w:type="paragraph" w:styleId="TtuloTDC">
    <w:name w:val="TOC Heading"/>
    <w:basedOn w:val="Ttulo1"/>
    <w:next w:val="Normal"/>
    <w:uiPriority w:val="39"/>
    <w:unhideWhenUsed/>
    <w:qFormat/>
    <w:rsid w:val="00B26AE4"/>
    <w:pPr>
      <w:outlineLvl w:val="9"/>
    </w:pPr>
    <w:rPr>
      <w:lang w:eastAsia="ja-JP"/>
    </w:rPr>
  </w:style>
  <w:style w:type="paragraph" w:styleId="TDC1">
    <w:name w:val="toc 1"/>
    <w:basedOn w:val="Normal"/>
    <w:next w:val="Normal"/>
    <w:autoRedefine/>
    <w:uiPriority w:val="39"/>
    <w:unhideWhenUsed/>
    <w:rsid w:val="00B26AE4"/>
    <w:pPr>
      <w:spacing w:after="100"/>
    </w:pPr>
  </w:style>
  <w:style w:type="paragraph" w:styleId="TDC2">
    <w:name w:val="toc 2"/>
    <w:basedOn w:val="Normal"/>
    <w:next w:val="Normal"/>
    <w:autoRedefine/>
    <w:uiPriority w:val="39"/>
    <w:unhideWhenUsed/>
    <w:rsid w:val="00B26AE4"/>
    <w:pPr>
      <w:spacing w:after="100"/>
      <w:ind w:left="220"/>
    </w:pPr>
  </w:style>
  <w:style w:type="paragraph" w:styleId="TDC3">
    <w:name w:val="toc 3"/>
    <w:basedOn w:val="Normal"/>
    <w:next w:val="Normal"/>
    <w:autoRedefine/>
    <w:uiPriority w:val="39"/>
    <w:unhideWhenUsed/>
    <w:rsid w:val="00B26AE4"/>
    <w:pPr>
      <w:spacing w:after="100"/>
      <w:ind w:left="440"/>
    </w:pPr>
  </w:style>
  <w:style w:type="character" w:styleId="Hipervnculo">
    <w:name w:val="Hyperlink"/>
    <w:uiPriority w:val="99"/>
    <w:unhideWhenUsed/>
    <w:rsid w:val="00B26AE4"/>
    <w:rPr>
      <w:color w:val="CCCC00"/>
      <w:u w:val="single"/>
    </w:rPr>
  </w:style>
  <w:style w:type="paragraph" w:styleId="Sinespaciado">
    <w:name w:val="No Spacing"/>
    <w:link w:val="SinespaciadoCar"/>
    <w:uiPriority w:val="1"/>
    <w:qFormat/>
    <w:rsid w:val="00E162D5"/>
    <w:rPr>
      <w:rFonts w:eastAsia="Times New Roman"/>
      <w:sz w:val="22"/>
      <w:szCs w:val="22"/>
    </w:rPr>
  </w:style>
  <w:style w:type="character" w:customStyle="1" w:styleId="SinespaciadoCar">
    <w:name w:val="Sin espaciado Car"/>
    <w:link w:val="Sinespaciado"/>
    <w:uiPriority w:val="1"/>
    <w:rsid w:val="00E162D5"/>
    <w:rPr>
      <w:rFonts w:ascii="Calibri" w:eastAsia="Times New Roman" w:hAnsi="Calibri" w:cs="Times New Roman"/>
      <w:sz w:val="22"/>
      <w:szCs w:val="22"/>
    </w:rPr>
  </w:style>
  <w:style w:type="paragraph" w:styleId="Prrafodelista">
    <w:name w:val="List Paragraph"/>
    <w:basedOn w:val="Normal"/>
    <w:uiPriority w:val="34"/>
    <w:qFormat/>
    <w:rsid w:val="0091176E"/>
    <w:pPr>
      <w:spacing w:after="160" w:line="259" w:lineRule="auto"/>
      <w:ind w:left="720"/>
      <w:contextualSpacing/>
    </w:pPr>
    <w:rPr>
      <w:rFonts w:asciiTheme="minorHAnsi" w:eastAsiaTheme="minorHAnsi" w:hAnsiTheme="minorHAnsi" w:cstheme="minorBidi"/>
      <w:lang w:val="es-ES"/>
    </w:rPr>
  </w:style>
  <w:style w:type="paragraph" w:styleId="NormalWeb">
    <w:name w:val="Normal (Web)"/>
    <w:basedOn w:val="Normal"/>
    <w:uiPriority w:val="99"/>
    <w:unhideWhenUsed/>
    <w:rsid w:val="00B662D6"/>
    <w:pPr>
      <w:spacing w:before="100" w:beforeAutospacing="1" w:after="100" w:afterAutospacing="1" w:line="240" w:lineRule="auto"/>
    </w:pPr>
    <w:rPr>
      <w:rFonts w:ascii="Times New Roman" w:eastAsia="Times New Roman" w:hAnsi="Times New Roman"/>
      <w:sz w:val="24"/>
      <w:szCs w:val="24"/>
      <w:lang w:val="es-ES" w:eastAsia="es-ES"/>
    </w:rPr>
  </w:style>
  <w:style w:type="character" w:customStyle="1" w:styleId="apple-tab-span">
    <w:name w:val="apple-tab-span"/>
    <w:basedOn w:val="Fuentedeprrafopredeter"/>
    <w:rsid w:val="00780187"/>
  </w:style>
  <w:style w:type="character" w:styleId="Referenciasutil">
    <w:name w:val="Subtle Reference"/>
    <w:basedOn w:val="Fuentedeprrafopredeter"/>
    <w:uiPriority w:val="31"/>
    <w:qFormat/>
    <w:rsid w:val="000B6CD7"/>
    <w:rPr>
      <w:smallCaps/>
      <w:color w:val="5A5A5A" w:themeColor="text1" w:themeTint="A5"/>
    </w:rPr>
  </w:style>
  <w:style w:type="character" w:styleId="Hipervnculovisitado">
    <w:name w:val="FollowedHyperlink"/>
    <w:basedOn w:val="Fuentedeprrafopredeter"/>
    <w:uiPriority w:val="99"/>
    <w:semiHidden/>
    <w:unhideWhenUsed/>
    <w:rsid w:val="00FB1200"/>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19967">
      <w:bodyDiv w:val="1"/>
      <w:marLeft w:val="0"/>
      <w:marRight w:val="0"/>
      <w:marTop w:val="0"/>
      <w:marBottom w:val="0"/>
      <w:divBdr>
        <w:top w:val="none" w:sz="0" w:space="0" w:color="auto"/>
        <w:left w:val="none" w:sz="0" w:space="0" w:color="auto"/>
        <w:bottom w:val="none" w:sz="0" w:space="0" w:color="auto"/>
        <w:right w:val="none" w:sz="0" w:space="0" w:color="auto"/>
      </w:divBdr>
    </w:div>
    <w:div w:id="54276991">
      <w:bodyDiv w:val="1"/>
      <w:marLeft w:val="0"/>
      <w:marRight w:val="0"/>
      <w:marTop w:val="0"/>
      <w:marBottom w:val="0"/>
      <w:divBdr>
        <w:top w:val="none" w:sz="0" w:space="0" w:color="auto"/>
        <w:left w:val="none" w:sz="0" w:space="0" w:color="auto"/>
        <w:bottom w:val="none" w:sz="0" w:space="0" w:color="auto"/>
        <w:right w:val="none" w:sz="0" w:space="0" w:color="auto"/>
      </w:divBdr>
    </w:div>
    <w:div w:id="106655597">
      <w:bodyDiv w:val="1"/>
      <w:marLeft w:val="0"/>
      <w:marRight w:val="0"/>
      <w:marTop w:val="0"/>
      <w:marBottom w:val="0"/>
      <w:divBdr>
        <w:top w:val="none" w:sz="0" w:space="0" w:color="auto"/>
        <w:left w:val="none" w:sz="0" w:space="0" w:color="auto"/>
        <w:bottom w:val="none" w:sz="0" w:space="0" w:color="auto"/>
        <w:right w:val="none" w:sz="0" w:space="0" w:color="auto"/>
      </w:divBdr>
    </w:div>
    <w:div w:id="224419639">
      <w:bodyDiv w:val="1"/>
      <w:marLeft w:val="0"/>
      <w:marRight w:val="0"/>
      <w:marTop w:val="0"/>
      <w:marBottom w:val="0"/>
      <w:divBdr>
        <w:top w:val="none" w:sz="0" w:space="0" w:color="auto"/>
        <w:left w:val="none" w:sz="0" w:space="0" w:color="auto"/>
        <w:bottom w:val="none" w:sz="0" w:space="0" w:color="auto"/>
        <w:right w:val="none" w:sz="0" w:space="0" w:color="auto"/>
      </w:divBdr>
    </w:div>
    <w:div w:id="255359992">
      <w:bodyDiv w:val="1"/>
      <w:marLeft w:val="0"/>
      <w:marRight w:val="0"/>
      <w:marTop w:val="0"/>
      <w:marBottom w:val="0"/>
      <w:divBdr>
        <w:top w:val="none" w:sz="0" w:space="0" w:color="auto"/>
        <w:left w:val="none" w:sz="0" w:space="0" w:color="auto"/>
        <w:bottom w:val="none" w:sz="0" w:space="0" w:color="auto"/>
        <w:right w:val="none" w:sz="0" w:space="0" w:color="auto"/>
      </w:divBdr>
    </w:div>
    <w:div w:id="265626617">
      <w:bodyDiv w:val="1"/>
      <w:marLeft w:val="0"/>
      <w:marRight w:val="0"/>
      <w:marTop w:val="0"/>
      <w:marBottom w:val="0"/>
      <w:divBdr>
        <w:top w:val="none" w:sz="0" w:space="0" w:color="auto"/>
        <w:left w:val="none" w:sz="0" w:space="0" w:color="auto"/>
        <w:bottom w:val="none" w:sz="0" w:space="0" w:color="auto"/>
        <w:right w:val="none" w:sz="0" w:space="0" w:color="auto"/>
      </w:divBdr>
    </w:div>
    <w:div w:id="321667501">
      <w:bodyDiv w:val="1"/>
      <w:marLeft w:val="0"/>
      <w:marRight w:val="0"/>
      <w:marTop w:val="0"/>
      <w:marBottom w:val="0"/>
      <w:divBdr>
        <w:top w:val="none" w:sz="0" w:space="0" w:color="auto"/>
        <w:left w:val="none" w:sz="0" w:space="0" w:color="auto"/>
        <w:bottom w:val="none" w:sz="0" w:space="0" w:color="auto"/>
        <w:right w:val="none" w:sz="0" w:space="0" w:color="auto"/>
      </w:divBdr>
    </w:div>
    <w:div w:id="356463521">
      <w:bodyDiv w:val="1"/>
      <w:marLeft w:val="0"/>
      <w:marRight w:val="0"/>
      <w:marTop w:val="0"/>
      <w:marBottom w:val="0"/>
      <w:divBdr>
        <w:top w:val="none" w:sz="0" w:space="0" w:color="auto"/>
        <w:left w:val="none" w:sz="0" w:space="0" w:color="auto"/>
        <w:bottom w:val="none" w:sz="0" w:space="0" w:color="auto"/>
        <w:right w:val="none" w:sz="0" w:space="0" w:color="auto"/>
      </w:divBdr>
    </w:div>
    <w:div w:id="409038475">
      <w:bodyDiv w:val="1"/>
      <w:marLeft w:val="0"/>
      <w:marRight w:val="0"/>
      <w:marTop w:val="0"/>
      <w:marBottom w:val="0"/>
      <w:divBdr>
        <w:top w:val="none" w:sz="0" w:space="0" w:color="auto"/>
        <w:left w:val="none" w:sz="0" w:space="0" w:color="auto"/>
        <w:bottom w:val="none" w:sz="0" w:space="0" w:color="auto"/>
        <w:right w:val="none" w:sz="0" w:space="0" w:color="auto"/>
      </w:divBdr>
    </w:div>
    <w:div w:id="417018680">
      <w:bodyDiv w:val="1"/>
      <w:marLeft w:val="0"/>
      <w:marRight w:val="0"/>
      <w:marTop w:val="0"/>
      <w:marBottom w:val="0"/>
      <w:divBdr>
        <w:top w:val="none" w:sz="0" w:space="0" w:color="auto"/>
        <w:left w:val="none" w:sz="0" w:space="0" w:color="auto"/>
        <w:bottom w:val="none" w:sz="0" w:space="0" w:color="auto"/>
        <w:right w:val="none" w:sz="0" w:space="0" w:color="auto"/>
      </w:divBdr>
    </w:div>
    <w:div w:id="529151479">
      <w:bodyDiv w:val="1"/>
      <w:marLeft w:val="0"/>
      <w:marRight w:val="0"/>
      <w:marTop w:val="0"/>
      <w:marBottom w:val="0"/>
      <w:divBdr>
        <w:top w:val="none" w:sz="0" w:space="0" w:color="auto"/>
        <w:left w:val="none" w:sz="0" w:space="0" w:color="auto"/>
        <w:bottom w:val="none" w:sz="0" w:space="0" w:color="auto"/>
        <w:right w:val="none" w:sz="0" w:space="0" w:color="auto"/>
      </w:divBdr>
    </w:div>
    <w:div w:id="590357162">
      <w:bodyDiv w:val="1"/>
      <w:marLeft w:val="0"/>
      <w:marRight w:val="0"/>
      <w:marTop w:val="0"/>
      <w:marBottom w:val="0"/>
      <w:divBdr>
        <w:top w:val="none" w:sz="0" w:space="0" w:color="auto"/>
        <w:left w:val="none" w:sz="0" w:space="0" w:color="auto"/>
        <w:bottom w:val="none" w:sz="0" w:space="0" w:color="auto"/>
        <w:right w:val="none" w:sz="0" w:space="0" w:color="auto"/>
      </w:divBdr>
    </w:div>
    <w:div w:id="619142899">
      <w:bodyDiv w:val="1"/>
      <w:marLeft w:val="0"/>
      <w:marRight w:val="0"/>
      <w:marTop w:val="0"/>
      <w:marBottom w:val="0"/>
      <w:divBdr>
        <w:top w:val="none" w:sz="0" w:space="0" w:color="auto"/>
        <w:left w:val="none" w:sz="0" w:space="0" w:color="auto"/>
        <w:bottom w:val="none" w:sz="0" w:space="0" w:color="auto"/>
        <w:right w:val="none" w:sz="0" w:space="0" w:color="auto"/>
      </w:divBdr>
    </w:div>
    <w:div w:id="642541360">
      <w:bodyDiv w:val="1"/>
      <w:marLeft w:val="0"/>
      <w:marRight w:val="0"/>
      <w:marTop w:val="0"/>
      <w:marBottom w:val="0"/>
      <w:divBdr>
        <w:top w:val="none" w:sz="0" w:space="0" w:color="auto"/>
        <w:left w:val="none" w:sz="0" w:space="0" w:color="auto"/>
        <w:bottom w:val="none" w:sz="0" w:space="0" w:color="auto"/>
        <w:right w:val="none" w:sz="0" w:space="0" w:color="auto"/>
      </w:divBdr>
    </w:div>
    <w:div w:id="678698445">
      <w:bodyDiv w:val="1"/>
      <w:marLeft w:val="0"/>
      <w:marRight w:val="0"/>
      <w:marTop w:val="0"/>
      <w:marBottom w:val="0"/>
      <w:divBdr>
        <w:top w:val="none" w:sz="0" w:space="0" w:color="auto"/>
        <w:left w:val="none" w:sz="0" w:space="0" w:color="auto"/>
        <w:bottom w:val="none" w:sz="0" w:space="0" w:color="auto"/>
        <w:right w:val="none" w:sz="0" w:space="0" w:color="auto"/>
      </w:divBdr>
    </w:div>
    <w:div w:id="694160675">
      <w:bodyDiv w:val="1"/>
      <w:marLeft w:val="0"/>
      <w:marRight w:val="0"/>
      <w:marTop w:val="0"/>
      <w:marBottom w:val="0"/>
      <w:divBdr>
        <w:top w:val="none" w:sz="0" w:space="0" w:color="auto"/>
        <w:left w:val="none" w:sz="0" w:space="0" w:color="auto"/>
        <w:bottom w:val="none" w:sz="0" w:space="0" w:color="auto"/>
        <w:right w:val="none" w:sz="0" w:space="0" w:color="auto"/>
      </w:divBdr>
    </w:div>
    <w:div w:id="700522188">
      <w:bodyDiv w:val="1"/>
      <w:marLeft w:val="0"/>
      <w:marRight w:val="0"/>
      <w:marTop w:val="0"/>
      <w:marBottom w:val="0"/>
      <w:divBdr>
        <w:top w:val="none" w:sz="0" w:space="0" w:color="auto"/>
        <w:left w:val="none" w:sz="0" w:space="0" w:color="auto"/>
        <w:bottom w:val="none" w:sz="0" w:space="0" w:color="auto"/>
        <w:right w:val="none" w:sz="0" w:space="0" w:color="auto"/>
      </w:divBdr>
    </w:div>
    <w:div w:id="729310093">
      <w:bodyDiv w:val="1"/>
      <w:marLeft w:val="0"/>
      <w:marRight w:val="0"/>
      <w:marTop w:val="0"/>
      <w:marBottom w:val="0"/>
      <w:divBdr>
        <w:top w:val="none" w:sz="0" w:space="0" w:color="auto"/>
        <w:left w:val="none" w:sz="0" w:space="0" w:color="auto"/>
        <w:bottom w:val="none" w:sz="0" w:space="0" w:color="auto"/>
        <w:right w:val="none" w:sz="0" w:space="0" w:color="auto"/>
      </w:divBdr>
    </w:div>
    <w:div w:id="743186546">
      <w:bodyDiv w:val="1"/>
      <w:marLeft w:val="0"/>
      <w:marRight w:val="0"/>
      <w:marTop w:val="0"/>
      <w:marBottom w:val="0"/>
      <w:divBdr>
        <w:top w:val="none" w:sz="0" w:space="0" w:color="auto"/>
        <w:left w:val="none" w:sz="0" w:space="0" w:color="auto"/>
        <w:bottom w:val="none" w:sz="0" w:space="0" w:color="auto"/>
        <w:right w:val="none" w:sz="0" w:space="0" w:color="auto"/>
      </w:divBdr>
    </w:div>
    <w:div w:id="764034613">
      <w:bodyDiv w:val="1"/>
      <w:marLeft w:val="0"/>
      <w:marRight w:val="0"/>
      <w:marTop w:val="0"/>
      <w:marBottom w:val="0"/>
      <w:divBdr>
        <w:top w:val="none" w:sz="0" w:space="0" w:color="auto"/>
        <w:left w:val="none" w:sz="0" w:space="0" w:color="auto"/>
        <w:bottom w:val="none" w:sz="0" w:space="0" w:color="auto"/>
        <w:right w:val="none" w:sz="0" w:space="0" w:color="auto"/>
      </w:divBdr>
    </w:div>
    <w:div w:id="777600374">
      <w:bodyDiv w:val="1"/>
      <w:marLeft w:val="0"/>
      <w:marRight w:val="0"/>
      <w:marTop w:val="0"/>
      <w:marBottom w:val="0"/>
      <w:divBdr>
        <w:top w:val="none" w:sz="0" w:space="0" w:color="auto"/>
        <w:left w:val="none" w:sz="0" w:space="0" w:color="auto"/>
        <w:bottom w:val="none" w:sz="0" w:space="0" w:color="auto"/>
        <w:right w:val="none" w:sz="0" w:space="0" w:color="auto"/>
      </w:divBdr>
    </w:div>
    <w:div w:id="828864553">
      <w:bodyDiv w:val="1"/>
      <w:marLeft w:val="0"/>
      <w:marRight w:val="0"/>
      <w:marTop w:val="0"/>
      <w:marBottom w:val="0"/>
      <w:divBdr>
        <w:top w:val="none" w:sz="0" w:space="0" w:color="auto"/>
        <w:left w:val="none" w:sz="0" w:space="0" w:color="auto"/>
        <w:bottom w:val="none" w:sz="0" w:space="0" w:color="auto"/>
        <w:right w:val="none" w:sz="0" w:space="0" w:color="auto"/>
      </w:divBdr>
    </w:div>
    <w:div w:id="845359858">
      <w:bodyDiv w:val="1"/>
      <w:marLeft w:val="0"/>
      <w:marRight w:val="0"/>
      <w:marTop w:val="0"/>
      <w:marBottom w:val="0"/>
      <w:divBdr>
        <w:top w:val="none" w:sz="0" w:space="0" w:color="auto"/>
        <w:left w:val="none" w:sz="0" w:space="0" w:color="auto"/>
        <w:bottom w:val="none" w:sz="0" w:space="0" w:color="auto"/>
        <w:right w:val="none" w:sz="0" w:space="0" w:color="auto"/>
      </w:divBdr>
    </w:div>
    <w:div w:id="846753243">
      <w:bodyDiv w:val="1"/>
      <w:marLeft w:val="0"/>
      <w:marRight w:val="0"/>
      <w:marTop w:val="0"/>
      <w:marBottom w:val="0"/>
      <w:divBdr>
        <w:top w:val="none" w:sz="0" w:space="0" w:color="auto"/>
        <w:left w:val="none" w:sz="0" w:space="0" w:color="auto"/>
        <w:bottom w:val="none" w:sz="0" w:space="0" w:color="auto"/>
        <w:right w:val="none" w:sz="0" w:space="0" w:color="auto"/>
      </w:divBdr>
    </w:div>
    <w:div w:id="868109450">
      <w:bodyDiv w:val="1"/>
      <w:marLeft w:val="0"/>
      <w:marRight w:val="0"/>
      <w:marTop w:val="0"/>
      <w:marBottom w:val="0"/>
      <w:divBdr>
        <w:top w:val="none" w:sz="0" w:space="0" w:color="auto"/>
        <w:left w:val="none" w:sz="0" w:space="0" w:color="auto"/>
        <w:bottom w:val="none" w:sz="0" w:space="0" w:color="auto"/>
        <w:right w:val="none" w:sz="0" w:space="0" w:color="auto"/>
      </w:divBdr>
    </w:div>
    <w:div w:id="877354210">
      <w:bodyDiv w:val="1"/>
      <w:marLeft w:val="0"/>
      <w:marRight w:val="0"/>
      <w:marTop w:val="0"/>
      <w:marBottom w:val="0"/>
      <w:divBdr>
        <w:top w:val="none" w:sz="0" w:space="0" w:color="auto"/>
        <w:left w:val="none" w:sz="0" w:space="0" w:color="auto"/>
        <w:bottom w:val="none" w:sz="0" w:space="0" w:color="auto"/>
        <w:right w:val="none" w:sz="0" w:space="0" w:color="auto"/>
      </w:divBdr>
    </w:div>
    <w:div w:id="914435751">
      <w:bodyDiv w:val="1"/>
      <w:marLeft w:val="0"/>
      <w:marRight w:val="0"/>
      <w:marTop w:val="0"/>
      <w:marBottom w:val="0"/>
      <w:divBdr>
        <w:top w:val="none" w:sz="0" w:space="0" w:color="auto"/>
        <w:left w:val="none" w:sz="0" w:space="0" w:color="auto"/>
        <w:bottom w:val="none" w:sz="0" w:space="0" w:color="auto"/>
        <w:right w:val="none" w:sz="0" w:space="0" w:color="auto"/>
      </w:divBdr>
    </w:div>
    <w:div w:id="989944255">
      <w:bodyDiv w:val="1"/>
      <w:marLeft w:val="0"/>
      <w:marRight w:val="0"/>
      <w:marTop w:val="0"/>
      <w:marBottom w:val="0"/>
      <w:divBdr>
        <w:top w:val="none" w:sz="0" w:space="0" w:color="auto"/>
        <w:left w:val="none" w:sz="0" w:space="0" w:color="auto"/>
        <w:bottom w:val="none" w:sz="0" w:space="0" w:color="auto"/>
        <w:right w:val="none" w:sz="0" w:space="0" w:color="auto"/>
      </w:divBdr>
    </w:div>
    <w:div w:id="992563919">
      <w:bodyDiv w:val="1"/>
      <w:marLeft w:val="0"/>
      <w:marRight w:val="0"/>
      <w:marTop w:val="0"/>
      <w:marBottom w:val="0"/>
      <w:divBdr>
        <w:top w:val="none" w:sz="0" w:space="0" w:color="auto"/>
        <w:left w:val="none" w:sz="0" w:space="0" w:color="auto"/>
        <w:bottom w:val="none" w:sz="0" w:space="0" w:color="auto"/>
        <w:right w:val="none" w:sz="0" w:space="0" w:color="auto"/>
      </w:divBdr>
    </w:div>
    <w:div w:id="1021514535">
      <w:bodyDiv w:val="1"/>
      <w:marLeft w:val="0"/>
      <w:marRight w:val="0"/>
      <w:marTop w:val="0"/>
      <w:marBottom w:val="0"/>
      <w:divBdr>
        <w:top w:val="none" w:sz="0" w:space="0" w:color="auto"/>
        <w:left w:val="none" w:sz="0" w:space="0" w:color="auto"/>
        <w:bottom w:val="none" w:sz="0" w:space="0" w:color="auto"/>
        <w:right w:val="none" w:sz="0" w:space="0" w:color="auto"/>
      </w:divBdr>
    </w:div>
    <w:div w:id="1147168947">
      <w:bodyDiv w:val="1"/>
      <w:marLeft w:val="0"/>
      <w:marRight w:val="0"/>
      <w:marTop w:val="0"/>
      <w:marBottom w:val="0"/>
      <w:divBdr>
        <w:top w:val="none" w:sz="0" w:space="0" w:color="auto"/>
        <w:left w:val="none" w:sz="0" w:space="0" w:color="auto"/>
        <w:bottom w:val="none" w:sz="0" w:space="0" w:color="auto"/>
        <w:right w:val="none" w:sz="0" w:space="0" w:color="auto"/>
      </w:divBdr>
    </w:div>
    <w:div w:id="1151143372">
      <w:bodyDiv w:val="1"/>
      <w:marLeft w:val="0"/>
      <w:marRight w:val="0"/>
      <w:marTop w:val="0"/>
      <w:marBottom w:val="0"/>
      <w:divBdr>
        <w:top w:val="none" w:sz="0" w:space="0" w:color="auto"/>
        <w:left w:val="none" w:sz="0" w:space="0" w:color="auto"/>
        <w:bottom w:val="none" w:sz="0" w:space="0" w:color="auto"/>
        <w:right w:val="none" w:sz="0" w:space="0" w:color="auto"/>
      </w:divBdr>
    </w:div>
    <w:div w:id="1170408906">
      <w:bodyDiv w:val="1"/>
      <w:marLeft w:val="0"/>
      <w:marRight w:val="0"/>
      <w:marTop w:val="0"/>
      <w:marBottom w:val="0"/>
      <w:divBdr>
        <w:top w:val="none" w:sz="0" w:space="0" w:color="auto"/>
        <w:left w:val="none" w:sz="0" w:space="0" w:color="auto"/>
        <w:bottom w:val="none" w:sz="0" w:space="0" w:color="auto"/>
        <w:right w:val="none" w:sz="0" w:space="0" w:color="auto"/>
      </w:divBdr>
    </w:div>
    <w:div w:id="1203598193">
      <w:bodyDiv w:val="1"/>
      <w:marLeft w:val="0"/>
      <w:marRight w:val="0"/>
      <w:marTop w:val="0"/>
      <w:marBottom w:val="0"/>
      <w:divBdr>
        <w:top w:val="none" w:sz="0" w:space="0" w:color="auto"/>
        <w:left w:val="none" w:sz="0" w:space="0" w:color="auto"/>
        <w:bottom w:val="none" w:sz="0" w:space="0" w:color="auto"/>
        <w:right w:val="none" w:sz="0" w:space="0" w:color="auto"/>
      </w:divBdr>
    </w:div>
    <w:div w:id="1227494533">
      <w:bodyDiv w:val="1"/>
      <w:marLeft w:val="0"/>
      <w:marRight w:val="0"/>
      <w:marTop w:val="0"/>
      <w:marBottom w:val="0"/>
      <w:divBdr>
        <w:top w:val="none" w:sz="0" w:space="0" w:color="auto"/>
        <w:left w:val="none" w:sz="0" w:space="0" w:color="auto"/>
        <w:bottom w:val="none" w:sz="0" w:space="0" w:color="auto"/>
        <w:right w:val="none" w:sz="0" w:space="0" w:color="auto"/>
      </w:divBdr>
    </w:div>
    <w:div w:id="1235319916">
      <w:bodyDiv w:val="1"/>
      <w:marLeft w:val="0"/>
      <w:marRight w:val="0"/>
      <w:marTop w:val="0"/>
      <w:marBottom w:val="0"/>
      <w:divBdr>
        <w:top w:val="none" w:sz="0" w:space="0" w:color="auto"/>
        <w:left w:val="none" w:sz="0" w:space="0" w:color="auto"/>
        <w:bottom w:val="none" w:sz="0" w:space="0" w:color="auto"/>
        <w:right w:val="none" w:sz="0" w:space="0" w:color="auto"/>
      </w:divBdr>
    </w:div>
    <w:div w:id="1259945146">
      <w:bodyDiv w:val="1"/>
      <w:marLeft w:val="0"/>
      <w:marRight w:val="0"/>
      <w:marTop w:val="0"/>
      <w:marBottom w:val="0"/>
      <w:divBdr>
        <w:top w:val="none" w:sz="0" w:space="0" w:color="auto"/>
        <w:left w:val="none" w:sz="0" w:space="0" w:color="auto"/>
        <w:bottom w:val="none" w:sz="0" w:space="0" w:color="auto"/>
        <w:right w:val="none" w:sz="0" w:space="0" w:color="auto"/>
      </w:divBdr>
    </w:div>
    <w:div w:id="1279218364">
      <w:bodyDiv w:val="1"/>
      <w:marLeft w:val="0"/>
      <w:marRight w:val="0"/>
      <w:marTop w:val="0"/>
      <w:marBottom w:val="0"/>
      <w:divBdr>
        <w:top w:val="none" w:sz="0" w:space="0" w:color="auto"/>
        <w:left w:val="none" w:sz="0" w:space="0" w:color="auto"/>
        <w:bottom w:val="none" w:sz="0" w:space="0" w:color="auto"/>
        <w:right w:val="none" w:sz="0" w:space="0" w:color="auto"/>
      </w:divBdr>
      <w:divsChild>
        <w:div w:id="854272782">
          <w:marLeft w:val="720"/>
          <w:marRight w:val="0"/>
          <w:marTop w:val="0"/>
          <w:marBottom w:val="0"/>
          <w:divBdr>
            <w:top w:val="none" w:sz="0" w:space="0" w:color="auto"/>
            <w:left w:val="none" w:sz="0" w:space="0" w:color="auto"/>
            <w:bottom w:val="none" w:sz="0" w:space="0" w:color="auto"/>
            <w:right w:val="none" w:sz="0" w:space="0" w:color="auto"/>
          </w:divBdr>
        </w:div>
        <w:div w:id="1555846423">
          <w:marLeft w:val="720"/>
          <w:marRight w:val="0"/>
          <w:marTop w:val="0"/>
          <w:marBottom w:val="0"/>
          <w:divBdr>
            <w:top w:val="none" w:sz="0" w:space="0" w:color="auto"/>
            <w:left w:val="none" w:sz="0" w:space="0" w:color="auto"/>
            <w:bottom w:val="none" w:sz="0" w:space="0" w:color="auto"/>
            <w:right w:val="none" w:sz="0" w:space="0" w:color="auto"/>
          </w:divBdr>
        </w:div>
        <w:div w:id="2017344667">
          <w:marLeft w:val="720"/>
          <w:marRight w:val="0"/>
          <w:marTop w:val="0"/>
          <w:marBottom w:val="0"/>
          <w:divBdr>
            <w:top w:val="none" w:sz="0" w:space="0" w:color="auto"/>
            <w:left w:val="none" w:sz="0" w:space="0" w:color="auto"/>
            <w:bottom w:val="none" w:sz="0" w:space="0" w:color="auto"/>
            <w:right w:val="none" w:sz="0" w:space="0" w:color="auto"/>
          </w:divBdr>
        </w:div>
      </w:divsChild>
    </w:div>
    <w:div w:id="1300764173">
      <w:bodyDiv w:val="1"/>
      <w:marLeft w:val="0"/>
      <w:marRight w:val="0"/>
      <w:marTop w:val="0"/>
      <w:marBottom w:val="0"/>
      <w:divBdr>
        <w:top w:val="none" w:sz="0" w:space="0" w:color="auto"/>
        <w:left w:val="none" w:sz="0" w:space="0" w:color="auto"/>
        <w:bottom w:val="none" w:sz="0" w:space="0" w:color="auto"/>
        <w:right w:val="none" w:sz="0" w:space="0" w:color="auto"/>
      </w:divBdr>
    </w:div>
    <w:div w:id="1348407028">
      <w:bodyDiv w:val="1"/>
      <w:marLeft w:val="0"/>
      <w:marRight w:val="0"/>
      <w:marTop w:val="0"/>
      <w:marBottom w:val="0"/>
      <w:divBdr>
        <w:top w:val="none" w:sz="0" w:space="0" w:color="auto"/>
        <w:left w:val="none" w:sz="0" w:space="0" w:color="auto"/>
        <w:bottom w:val="none" w:sz="0" w:space="0" w:color="auto"/>
        <w:right w:val="none" w:sz="0" w:space="0" w:color="auto"/>
      </w:divBdr>
    </w:div>
    <w:div w:id="1411463444">
      <w:bodyDiv w:val="1"/>
      <w:marLeft w:val="0"/>
      <w:marRight w:val="0"/>
      <w:marTop w:val="0"/>
      <w:marBottom w:val="0"/>
      <w:divBdr>
        <w:top w:val="none" w:sz="0" w:space="0" w:color="auto"/>
        <w:left w:val="none" w:sz="0" w:space="0" w:color="auto"/>
        <w:bottom w:val="none" w:sz="0" w:space="0" w:color="auto"/>
        <w:right w:val="none" w:sz="0" w:space="0" w:color="auto"/>
      </w:divBdr>
    </w:div>
    <w:div w:id="1461456810">
      <w:bodyDiv w:val="1"/>
      <w:marLeft w:val="0"/>
      <w:marRight w:val="0"/>
      <w:marTop w:val="0"/>
      <w:marBottom w:val="0"/>
      <w:divBdr>
        <w:top w:val="none" w:sz="0" w:space="0" w:color="auto"/>
        <w:left w:val="none" w:sz="0" w:space="0" w:color="auto"/>
        <w:bottom w:val="none" w:sz="0" w:space="0" w:color="auto"/>
        <w:right w:val="none" w:sz="0" w:space="0" w:color="auto"/>
      </w:divBdr>
    </w:div>
    <w:div w:id="1524123477">
      <w:bodyDiv w:val="1"/>
      <w:marLeft w:val="0"/>
      <w:marRight w:val="0"/>
      <w:marTop w:val="0"/>
      <w:marBottom w:val="0"/>
      <w:divBdr>
        <w:top w:val="none" w:sz="0" w:space="0" w:color="auto"/>
        <w:left w:val="none" w:sz="0" w:space="0" w:color="auto"/>
        <w:bottom w:val="none" w:sz="0" w:space="0" w:color="auto"/>
        <w:right w:val="none" w:sz="0" w:space="0" w:color="auto"/>
      </w:divBdr>
    </w:div>
    <w:div w:id="1543516447">
      <w:bodyDiv w:val="1"/>
      <w:marLeft w:val="0"/>
      <w:marRight w:val="0"/>
      <w:marTop w:val="0"/>
      <w:marBottom w:val="0"/>
      <w:divBdr>
        <w:top w:val="none" w:sz="0" w:space="0" w:color="auto"/>
        <w:left w:val="none" w:sz="0" w:space="0" w:color="auto"/>
        <w:bottom w:val="none" w:sz="0" w:space="0" w:color="auto"/>
        <w:right w:val="none" w:sz="0" w:space="0" w:color="auto"/>
      </w:divBdr>
    </w:div>
    <w:div w:id="1634484889">
      <w:bodyDiv w:val="1"/>
      <w:marLeft w:val="0"/>
      <w:marRight w:val="0"/>
      <w:marTop w:val="0"/>
      <w:marBottom w:val="0"/>
      <w:divBdr>
        <w:top w:val="none" w:sz="0" w:space="0" w:color="auto"/>
        <w:left w:val="none" w:sz="0" w:space="0" w:color="auto"/>
        <w:bottom w:val="none" w:sz="0" w:space="0" w:color="auto"/>
        <w:right w:val="none" w:sz="0" w:space="0" w:color="auto"/>
      </w:divBdr>
    </w:div>
    <w:div w:id="1640304778">
      <w:bodyDiv w:val="1"/>
      <w:marLeft w:val="0"/>
      <w:marRight w:val="0"/>
      <w:marTop w:val="0"/>
      <w:marBottom w:val="0"/>
      <w:divBdr>
        <w:top w:val="none" w:sz="0" w:space="0" w:color="auto"/>
        <w:left w:val="none" w:sz="0" w:space="0" w:color="auto"/>
        <w:bottom w:val="none" w:sz="0" w:space="0" w:color="auto"/>
        <w:right w:val="none" w:sz="0" w:space="0" w:color="auto"/>
      </w:divBdr>
    </w:div>
    <w:div w:id="1661154174">
      <w:bodyDiv w:val="1"/>
      <w:marLeft w:val="0"/>
      <w:marRight w:val="0"/>
      <w:marTop w:val="0"/>
      <w:marBottom w:val="0"/>
      <w:divBdr>
        <w:top w:val="none" w:sz="0" w:space="0" w:color="auto"/>
        <w:left w:val="none" w:sz="0" w:space="0" w:color="auto"/>
        <w:bottom w:val="none" w:sz="0" w:space="0" w:color="auto"/>
        <w:right w:val="none" w:sz="0" w:space="0" w:color="auto"/>
      </w:divBdr>
    </w:div>
    <w:div w:id="1681658379">
      <w:bodyDiv w:val="1"/>
      <w:marLeft w:val="0"/>
      <w:marRight w:val="0"/>
      <w:marTop w:val="0"/>
      <w:marBottom w:val="0"/>
      <w:divBdr>
        <w:top w:val="none" w:sz="0" w:space="0" w:color="auto"/>
        <w:left w:val="none" w:sz="0" w:space="0" w:color="auto"/>
        <w:bottom w:val="none" w:sz="0" w:space="0" w:color="auto"/>
        <w:right w:val="none" w:sz="0" w:space="0" w:color="auto"/>
      </w:divBdr>
    </w:div>
    <w:div w:id="1772697988">
      <w:bodyDiv w:val="1"/>
      <w:marLeft w:val="0"/>
      <w:marRight w:val="0"/>
      <w:marTop w:val="0"/>
      <w:marBottom w:val="0"/>
      <w:divBdr>
        <w:top w:val="none" w:sz="0" w:space="0" w:color="auto"/>
        <w:left w:val="none" w:sz="0" w:space="0" w:color="auto"/>
        <w:bottom w:val="none" w:sz="0" w:space="0" w:color="auto"/>
        <w:right w:val="none" w:sz="0" w:space="0" w:color="auto"/>
      </w:divBdr>
    </w:div>
    <w:div w:id="1817380802">
      <w:bodyDiv w:val="1"/>
      <w:marLeft w:val="0"/>
      <w:marRight w:val="0"/>
      <w:marTop w:val="0"/>
      <w:marBottom w:val="0"/>
      <w:divBdr>
        <w:top w:val="none" w:sz="0" w:space="0" w:color="auto"/>
        <w:left w:val="none" w:sz="0" w:space="0" w:color="auto"/>
        <w:bottom w:val="none" w:sz="0" w:space="0" w:color="auto"/>
        <w:right w:val="none" w:sz="0" w:space="0" w:color="auto"/>
      </w:divBdr>
    </w:div>
    <w:div w:id="1833182221">
      <w:bodyDiv w:val="1"/>
      <w:marLeft w:val="0"/>
      <w:marRight w:val="0"/>
      <w:marTop w:val="0"/>
      <w:marBottom w:val="0"/>
      <w:divBdr>
        <w:top w:val="none" w:sz="0" w:space="0" w:color="auto"/>
        <w:left w:val="none" w:sz="0" w:space="0" w:color="auto"/>
        <w:bottom w:val="none" w:sz="0" w:space="0" w:color="auto"/>
        <w:right w:val="none" w:sz="0" w:space="0" w:color="auto"/>
      </w:divBdr>
    </w:div>
    <w:div w:id="1863519146">
      <w:bodyDiv w:val="1"/>
      <w:marLeft w:val="0"/>
      <w:marRight w:val="0"/>
      <w:marTop w:val="0"/>
      <w:marBottom w:val="0"/>
      <w:divBdr>
        <w:top w:val="none" w:sz="0" w:space="0" w:color="auto"/>
        <w:left w:val="none" w:sz="0" w:space="0" w:color="auto"/>
        <w:bottom w:val="none" w:sz="0" w:space="0" w:color="auto"/>
        <w:right w:val="none" w:sz="0" w:space="0" w:color="auto"/>
      </w:divBdr>
    </w:div>
    <w:div w:id="1888638136">
      <w:bodyDiv w:val="1"/>
      <w:marLeft w:val="0"/>
      <w:marRight w:val="0"/>
      <w:marTop w:val="0"/>
      <w:marBottom w:val="0"/>
      <w:divBdr>
        <w:top w:val="none" w:sz="0" w:space="0" w:color="auto"/>
        <w:left w:val="none" w:sz="0" w:space="0" w:color="auto"/>
        <w:bottom w:val="none" w:sz="0" w:space="0" w:color="auto"/>
        <w:right w:val="none" w:sz="0" w:space="0" w:color="auto"/>
      </w:divBdr>
    </w:div>
    <w:div w:id="1947039950">
      <w:bodyDiv w:val="1"/>
      <w:marLeft w:val="0"/>
      <w:marRight w:val="0"/>
      <w:marTop w:val="0"/>
      <w:marBottom w:val="0"/>
      <w:divBdr>
        <w:top w:val="none" w:sz="0" w:space="0" w:color="auto"/>
        <w:left w:val="none" w:sz="0" w:space="0" w:color="auto"/>
        <w:bottom w:val="none" w:sz="0" w:space="0" w:color="auto"/>
        <w:right w:val="none" w:sz="0" w:space="0" w:color="auto"/>
      </w:divBdr>
    </w:div>
    <w:div w:id="1950117548">
      <w:bodyDiv w:val="1"/>
      <w:marLeft w:val="0"/>
      <w:marRight w:val="0"/>
      <w:marTop w:val="0"/>
      <w:marBottom w:val="0"/>
      <w:divBdr>
        <w:top w:val="none" w:sz="0" w:space="0" w:color="auto"/>
        <w:left w:val="none" w:sz="0" w:space="0" w:color="auto"/>
        <w:bottom w:val="none" w:sz="0" w:space="0" w:color="auto"/>
        <w:right w:val="none" w:sz="0" w:space="0" w:color="auto"/>
      </w:divBdr>
    </w:div>
    <w:div w:id="1950967841">
      <w:bodyDiv w:val="1"/>
      <w:marLeft w:val="0"/>
      <w:marRight w:val="0"/>
      <w:marTop w:val="0"/>
      <w:marBottom w:val="0"/>
      <w:divBdr>
        <w:top w:val="none" w:sz="0" w:space="0" w:color="auto"/>
        <w:left w:val="none" w:sz="0" w:space="0" w:color="auto"/>
        <w:bottom w:val="none" w:sz="0" w:space="0" w:color="auto"/>
        <w:right w:val="none" w:sz="0" w:space="0" w:color="auto"/>
      </w:divBdr>
    </w:div>
    <w:div w:id="1969431731">
      <w:bodyDiv w:val="1"/>
      <w:marLeft w:val="0"/>
      <w:marRight w:val="0"/>
      <w:marTop w:val="0"/>
      <w:marBottom w:val="0"/>
      <w:divBdr>
        <w:top w:val="none" w:sz="0" w:space="0" w:color="auto"/>
        <w:left w:val="none" w:sz="0" w:space="0" w:color="auto"/>
        <w:bottom w:val="none" w:sz="0" w:space="0" w:color="auto"/>
        <w:right w:val="none" w:sz="0" w:space="0" w:color="auto"/>
      </w:divBdr>
    </w:div>
    <w:div w:id="2048412273">
      <w:bodyDiv w:val="1"/>
      <w:marLeft w:val="0"/>
      <w:marRight w:val="0"/>
      <w:marTop w:val="0"/>
      <w:marBottom w:val="0"/>
      <w:divBdr>
        <w:top w:val="none" w:sz="0" w:space="0" w:color="auto"/>
        <w:left w:val="none" w:sz="0" w:space="0" w:color="auto"/>
        <w:bottom w:val="none" w:sz="0" w:space="0" w:color="auto"/>
        <w:right w:val="none" w:sz="0" w:space="0" w:color="auto"/>
      </w:divBdr>
    </w:div>
    <w:div w:id="211184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arvelapp.com/prototype/7f90j7b/screen/74350763"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microsoft.com/office/2007/relationships/hdphoto" Target="media/hdphoto4.wdp"/><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3" Type="http://schemas.openxmlformats.org/officeDocument/2006/relationships/image" Target="media/image34.png"/><Relationship Id="rId2" Type="http://schemas.microsoft.com/office/2007/relationships/hdphoto" Target="media/hdphoto2.wdp"/><Relationship Id="rId1" Type="http://schemas.openxmlformats.org/officeDocument/2006/relationships/image" Target="media/image33.png"/><Relationship Id="rId4" Type="http://schemas.microsoft.com/office/2007/relationships/hdphoto" Target="media/hdphoto3.wd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rora\Downloads\Plantilla_Word_32_-_2003__2007_y_2010_-_Valor_Creativo\2007%20y%202010\Ejemplo%2032%20-%202007%20y%202010%20-%20Valor%20Creativo.dotx" TargetMode="External"/></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58B6FC-9C8A-4D9D-95C9-3AE795858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Ejemplo 32 - 2007 y 2010 - Valor Creativo.dotx</Template>
  <TotalTime>6</TotalTime>
  <Pages>11</Pages>
  <Words>1306</Words>
  <Characters>7189</Characters>
  <Application>Microsoft Office Word</Application>
  <DocSecurity>0</DocSecurity>
  <Lines>59</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TDDM</vt:lpstr>
      <vt:lpstr>Valor Creativo</vt:lpstr>
    </vt:vector>
  </TitlesOfParts>
  <Company>HP</Company>
  <LinksUpToDate>false</LinksUpToDate>
  <CharactersWithSpaces>8479</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TDDM</dc:title>
  <dc:subject>Tecnologías para la gestión de la información</dc:subject>
  <dc:creator>Aurora Polo Rodríguez</dc:creator>
  <cp:keywords/>
  <dc:description/>
  <cp:lastModifiedBy>UJA</cp:lastModifiedBy>
  <cp:revision>2</cp:revision>
  <cp:lastPrinted>2020-11-09T15:47:00Z</cp:lastPrinted>
  <dcterms:created xsi:type="dcterms:W3CDTF">2021-01-10T02:36:00Z</dcterms:created>
  <dcterms:modified xsi:type="dcterms:W3CDTF">2021-01-10T02:36:00Z</dcterms:modified>
  <cp:contentStatus>Inteligencia Ambiental</cp:contentStatus>
</cp:coreProperties>
</file>